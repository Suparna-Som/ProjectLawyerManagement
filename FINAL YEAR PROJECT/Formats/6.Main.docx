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g" ContentType="image/jp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auto"/>
        <w:ind w:left="120" w:right="4268"/>
        <w:jc w:val="both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32"/>
          <w:szCs w:val="32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16"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99"/>
        </w:rPr>
        <w:t>N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8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7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spacing w:val="-2"/>
          <w:w w:val="107"/>
        </w:rPr>
        <w:t>O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99"/>
        </w:rPr>
        <w:t>D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99"/>
        </w:rPr>
        <w:t>U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7"/>
        </w:rPr>
        <w:t>C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8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spacing w:val="4"/>
          <w:w w:val="116"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7"/>
        </w:rPr>
        <w:t>O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20" w:right="6281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1.1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j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ec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9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7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7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3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y</w:t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60" w:lineRule="auto"/>
        <w:ind w:left="120" w:right="15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rs,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popu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npow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lica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on,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ili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So,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lica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9" w:after="0" w:line="240" w:lineRule="auto"/>
        <w:ind w:left="120" w:right="7422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1.2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0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3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ose</w:t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0" w:right="1066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propos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n.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352" w:lineRule="auto"/>
        <w:ind w:left="840" w:right="162" w:firstLine="-36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ata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n.</w:t>
      </w:r>
    </w:p>
    <w:p>
      <w:pPr>
        <w:spacing w:before="18" w:after="0" w:line="240" w:lineRule="auto"/>
        <w:ind w:left="120" w:right="7701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1.3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Sco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60" w:lineRule="auto"/>
        <w:ind w:left="120" w:right="15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ill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.3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6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19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224.600029" w:type="dxa"/>
      </w:tblPr>
      <w:tblGrid/>
      <w:tr>
        <w:trPr>
          <w:trHeight w:val="838" w:hRule="exact"/>
        </w:trPr>
        <w:tc>
          <w:tcPr>
            <w:tcW w:w="1541" w:type="dxa"/>
            <w:tcBorders>
              <w:top w:val="single" w:sz="4.639724" w:space="0" w:color="000000"/>
              <w:bottom w:val="single" w:sz="4.64009" w:space="0" w:color="000000"/>
              <w:left w:val="single" w:sz="4.639994" w:space="0" w:color="000000"/>
              <w:right w:val="single" w:sz="4.639994" w:space="0" w:color="000000"/>
            </w:tcBorders>
          </w:tcPr>
          <w:p>
            <w:pPr>
              <w:spacing w:before="5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10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99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111"/>
              </w:rPr>
              <w:t>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99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100"/>
              </w:rPr>
            </w:r>
          </w:p>
        </w:tc>
        <w:tc>
          <w:tcPr>
            <w:tcW w:w="6898" w:type="dxa"/>
            <w:tcBorders>
              <w:top w:val="single" w:sz="4.639724" w:space="0" w:color="000000"/>
              <w:bottom w:val="single" w:sz="4.64009" w:space="0" w:color="000000"/>
              <w:left w:val="single" w:sz="4.639994" w:space="0" w:color="000000"/>
              <w:right w:val="single" w:sz="4.64009" w:space="0" w:color="000000"/>
            </w:tcBorders>
          </w:tcPr>
          <w:p>
            <w:pPr>
              <w:spacing w:before="0" w:after="0" w:line="269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iti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z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ati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ice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</w:p>
          <w:p>
            <w:pPr>
              <w:spacing w:before="7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s.</w:t>
            </w:r>
          </w:p>
        </w:tc>
      </w:tr>
      <w:tr>
        <w:trPr>
          <w:trHeight w:val="838" w:hRule="exact"/>
        </w:trPr>
        <w:tc>
          <w:tcPr>
            <w:tcW w:w="1541" w:type="dxa"/>
            <w:tcBorders>
              <w:top w:val="single" w:sz="4.64009" w:space="0" w:color="000000"/>
              <w:bottom w:val="single" w:sz="4.639724" w:space="0" w:color="000000"/>
              <w:left w:val="single" w:sz="4.639994" w:space="0" w:color="000000"/>
              <w:right w:val="single" w:sz="4.639994" w:space="0" w:color="000000"/>
            </w:tcBorders>
          </w:tcPr>
          <w:p>
            <w:pPr>
              <w:spacing w:before="5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10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w w:val="106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111"/>
              </w:rPr>
              <w:t>du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99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99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</w:p>
        </w:tc>
        <w:tc>
          <w:tcPr>
            <w:tcW w:w="6898" w:type="dxa"/>
            <w:tcBorders>
              <w:top w:val="single" w:sz="4.64009" w:space="0" w:color="000000"/>
              <w:bottom w:val="single" w:sz="4.639724" w:space="0" w:color="000000"/>
              <w:left w:val="single" w:sz="4.639994" w:space="0" w:color="000000"/>
              <w:right w:val="single" w:sz="4.64009" w:space="0" w:color="000000"/>
            </w:tcBorders>
          </w:tcPr>
          <w:p>
            <w:pPr>
              <w:spacing w:before="0" w:after="0" w:line="269" w:lineRule="exact"/>
              <w:ind w:left="4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Mod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dpho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  <w:p>
            <w:pPr>
              <w:spacing w:before="7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40" w:lineRule="auto"/>
              <w:ind w:left="126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ete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on),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Mod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ect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ata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ice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</w:p>
        </w:tc>
      </w:tr>
      <w:tr>
        <w:trPr>
          <w:trHeight w:val="922" w:hRule="exact"/>
        </w:trPr>
        <w:tc>
          <w:tcPr>
            <w:tcW w:w="1541" w:type="dxa"/>
            <w:tcBorders>
              <w:top w:val="single" w:sz="4.639724" w:space="0" w:color="000000"/>
              <w:bottom w:val="single" w:sz="4.639718" w:space="0" w:color="000000"/>
              <w:left w:val="single" w:sz="4.639994" w:space="0" w:color="000000"/>
              <w:right w:val="single" w:sz="4.639994" w:space="0" w:color="000000"/>
            </w:tcBorders>
          </w:tcPr>
          <w:p>
            <w:pPr>
              <w:spacing w:before="8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40" w:lineRule="auto"/>
              <w:ind w:left="10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</w:rPr>
              <w:t>Us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99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133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100"/>
              </w:rPr>
            </w:r>
          </w:p>
        </w:tc>
        <w:tc>
          <w:tcPr>
            <w:tcW w:w="6898" w:type="dxa"/>
            <w:tcBorders>
              <w:top w:val="single" w:sz="4.639724" w:space="0" w:color="000000"/>
              <w:bottom w:val="single" w:sz="4.639718" w:space="0" w:color="000000"/>
              <w:left w:val="single" w:sz="4.639994" w:space="0" w:color="000000"/>
              <w:right w:val="single" w:sz="4.64009" w:space="0" w:color="000000"/>
            </w:tcBorders>
          </w:tcPr>
          <w:p>
            <w:pPr>
              <w:spacing w:before="34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5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tem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s,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5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s,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6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y</w:t>
            </w:r>
          </w:p>
          <w:p>
            <w:pPr>
              <w:spacing w:before="9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phon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r.</w:t>
            </w:r>
          </w:p>
        </w:tc>
      </w:tr>
      <w:tr>
        <w:trPr>
          <w:trHeight w:val="984" w:hRule="exact"/>
        </w:trPr>
        <w:tc>
          <w:tcPr>
            <w:tcW w:w="1541" w:type="dxa"/>
            <w:tcBorders>
              <w:top w:val="single" w:sz="4.639718" w:space="0" w:color="000000"/>
              <w:bottom w:val="single" w:sz="4.64009" w:space="0" w:color="000000"/>
              <w:left w:val="single" w:sz="4.639994" w:space="0" w:color="000000"/>
              <w:right w:val="single" w:sz="4.639994" w:space="0" w:color="000000"/>
            </w:tcBorders>
          </w:tcPr>
          <w:p>
            <w:pPr>
              <w:spacing w:before="17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10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111"/>
              </w:rPr>
              <w:t>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99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99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99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12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19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99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11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6898" w:type="dxa"/>
            <w:tcBorders>
              <w:top w:val="single" w:sz="4.639718" w:space="0" w:color="000000"/>
              <w:bottom w:val="single" w:sz="4.64009" w:space="0" w:color="000000"/>
              <w:left w:val="single" w:sz="4.639994" w:space="0" w:color="000000"/>
              <w:right w:val="single" w:sz="4.64009" w:space="0" w:color="000000"/>
            </w:tcBorders>
          </w:tcPr>
          <w:p>
            <w:pPr>
              <w:spacing w:before="65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W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Andr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nd</w:t>
            </w:r>
          </w:p>
          <w:p>
            <w:pPr>
              <w:spacing w:before="9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</w:p>
        </w:tc>
      </w:tr>
      <w:tr>
        <w:trPr>
          <w:trHeight w:val="427" w:hRule="exact"/>
        </w:trPr>
        <w:tc>
          <w:tcPr>
            <w:tcW w:w="1541" w:type="dxa"/>
            <w:tcBorders>
              <w:top w:val="single" w:sz="4.64009" w:space="0" w:color="000000"/>
              <w:bottom w:val="single" w:sz="4.640084" w:space="0" w:color="000000"/>
              <w:left w:val="single" w:sz="4.639994" w:space="0" w:color="000000"/>
              <w:right w:val="single" w:sz="4.639994" w:space="0" w:color="000000"/>
            </w:tcBorders>
          </w:tcPr>
          <w:p>
            <w:pPr>
              <w:spacing w:before="0" w:after="0" w:line="274" w:lineRule="exact"/>
              <w:ind w:left="10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</w:rPr>
              <w:t>Us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112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99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100"/>
              </w:rPr>
            </w:r>
          </w:p>
        </w:tc>
        <w:tc>
          <w:tcPr>
            <w:tcW w:w="6898" w:type="dxa"/>
            <w:tcBorders>
              <w:top w:val="single" w:sz="4.64009" w:space="0" w:color="000000"/>
              <w:bottom w:val="single" w:sz="4.640084" w:space="0" w:color="000000"/>
              <w:left w:val="single" w:sz="4.639994" w:space="0" w:color="000000"/>
              <w:right w:val="single" w:sz="4.64009" w:space="0" w:color="000000"/>
            </w:tcBorders>
          </w:tcPr>
          <w:p>
            <w:pPr>
              <w:spacing w:before="0" w:after="0" w:line="269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7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pgNumType w:start="1"/>
          <w:pgMar w:header="452" w:footer="555" w:top="880" w:bottom="740" w:left="1680" w:right="1220"/>
          <w:headerReference w:type="default" r:id="rId5"/>
          <w:footerReference w:type="default" r:id="rId6"/>
          <w:type w:val="continuous"/>
          <w:pgSz w:w="11920" w:h="16840"/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224.600029" w:type="dxa"/>
      </w:tblPr>
      <w:tblGrid/>
      <w:tr>
        <w:trPr>
          <w:trHeight w:val="427" w:hRule="exact"/>
        </w:trPr>
        <w:tc>
          <w:tcPr>
            <w:tcW w:w="1541" w:type="dxa"/>
            <w:tcBorders>
              <w:top w:val="single" w:sz="4.639994" w:space="0" w:color="000000"/>
              <w:bottom w:val="single" w:sz="4.640" w:space="0" w:color="000000"/>
              <w:left w:val="single" w:sz="4.639994" w:space="0" w:color="000000"/>
              <w:right w:val="single" w:sz="4.639994" w:space="0" w:color="000000"/>
            </w:tcBorders>
          </w:tcPr>
          <w:p>
            <w:pPr/>
            <w:rPr/>
          </w:p>
        </w:tc>
        <w:tc>
          <w:tcPr>
            <w:tcW w:w="6898" w:type="dxa"/>
            <w:tcBorders>
              <w:top w:val="single" w:sz="4.639994" w:space="0" w:color="000000"/>
              <w:bottom w:val="single" w:sz="4.640" w:space="0" w:color="000000"/>
              <w:left w:val="single" w:sz="4.639994" w:space="0" w:color="000000"/>
              <w:right w:val="single" w:sz="4.64009" w:space="0" w:color="000000"/>
            </w:tcBorders>
          </w:tcPr>
          <w:p>
            <w:pPr>
              <w:spacing w:before="0" w:after="0" w:line="269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ata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</w:p>
        </w:tc>
      </w:tr>
      <w:tr>
        <w:trPr>
          <w:trHeight w:val="1253" w:hRule="exact"/>
        </w:trPr>
        <w:tc>
          <w:tcPr>
            <w:tcW w:w="1541" w:type="dxa"/>
            <w:tcBorders>
              <w:top w:val="single" w:sz="4.640" w:space="0" w:color="000000"/>
              <w:bottom w:val="single" w:sz="4.639994" w:space="0" w:color="000000"/>
              <w:left w:val="single" w:sz="4.639994" w:space="0" w:color="000000"/>
              <w:right w:val="single" w:sz="4.639994" w:space="0" w:color="000000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13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10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w w:val="116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111"/>
              </w:rPr>
              <w:t>np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11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19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6898" w:type="dxa"/>
            <w:tcBorders>
              <w:top w:val="single" w:sz="4.640" w:space="0" w:color="000000"/>
              <w:bottom w:val="single" w:sz="4.639994" w:space="0" w:color="000000"/>
              <w:left w:val="single" w:sz="4.639994" w:space="0" w:color="000000"/>
              <w:right w:val="single" w:sz="4.64009" w:space="0" w:color="000000"/>
            </w:tcBorders>
          </w:tcPr>
          <w:p>
            <w:pPr>
              <w:spacing w:before="0" w:after="0" w:line="269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App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lica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npu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ete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  <w:p>
            <w:pPr>
              <w:spacing w:before="9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359" w:lineRule="auto"/>
              <w:ind w:left="102" w:right="4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6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wh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hrou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mma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nds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wh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for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5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ata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etc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1250" w:hRule="exact"/>
        </w:trPr>
        <w:tc>
          <w:tcPr>
            <w:tcW w:w="1541" w:type="dxa"/>
            <w:tcBorders>
              <w:top w:val="single" w:sz="4.639994" w:space="0" w:color="000000"/>
              <w:bottom w:val="single" w:sz="4.64009" w:space="0" w:color="000000"/>
              <w:left w:val="single" w:sz="4.639994" w:space="0" w:color="000000"/>
              <w:right w:val="single" w:sz="4.639994" w:space="0" w:color="000000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11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1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w w:val="107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111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19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11"/>
              </w:rPr>
              <w:t>pu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19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6898" w:type="dxa"/>
            <w:tcBorders>
              <w:top w:val="single" w:sz="4.639994" w:space="0" w:color="000000"/>
              <w:bottom w:val="single" w:sz="4.64009" w:space="0" w:color="000000"/>
              <w:left w:val="single" w:sz="4.639994" w:space="0" w:color="000000"/>
              <w:right w:val="single" w:sz="4.64009" w:space="0" w:color="000000"/>
            </w:tcBorders>
          </w:tcPr>
          <w:p>
            <w:pPr>
              <w:spacing w:before="0" w:after="0" w:line="269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w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ill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z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z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hor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z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acti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</w:p>
          <w:p>
            <w:pPr>
              <w:spacing w:before="7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360" w:lineRule="auto"/>
              <w:ind w:left="102" w:right="42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GPS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wh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GPS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q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now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wh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5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d.</w:t>
            </w:r>
          </w:p>
        </w:tc>
      </w:tr>
    </w:tbl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240" w:lineRule="auto"/>
        <w:ind w:left="120" w:right="6591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1.4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0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1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10"/>
          <w:w w:val="11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99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59" w:lineRule="auto"/>
        <w:ind w:left="120" w:right="16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1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1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purpos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&amp;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</w:t>
      </w:r>
    </w:p>
    <w:p>
      <w:pPr>
        <w:spacing w:before="7" w:after="0" w:line="359" w:lineRule="auto"/>
        <w:ind w:left="120" w:right="15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1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1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1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0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1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</w:t>
      </w:r>
    </w:p>
    <w:p>
      <w:pPr>
        <w:spacing w:before="7" w:after="0" w:line="359" w:lineRule="auto"/>
        <w:ind w:left="120" w:right="156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1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1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hno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&amp;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work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down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&amp;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4" w:after="0" w:line="360" w:lineRule="auto"/>
        <w:ind w:left="120" w:right="16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1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1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on-f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3" w:after="0" w:line="360" w:lineRule="auto"/>
        <w:ind w:left="120" w:right="15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1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1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am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&amp;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am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shows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3" w:after="0" w:line="240" w:lineRule="auto"/>
        <w:ind w:left="120" w:right="3332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1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1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59" w:lineRule="auto"/>
        <w:ind w:left="120" w:right="15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1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1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know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jc w:val="both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auto"/>
        <w:ind w:left="120" w:right="3296"/>
        <w:jc w:val="both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32"/>
          <w:szCs w:val="32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6"/>
        </w:rPr>
        <w:t>L</w:t>
      </w:r>
      <w:r>
        <w:rPr>
          <w:rFonts w:ascii="Times New Roman" w:hAnsi="Times New Roman" w:cs="Times New Roman" w:eastAsia="Times New Roman"/>
          <w:sz w:val="32"/>
          <w:szCs w:val="32"/>
          <w:spacing w:val="4"/>
          <w:w w:val="106"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6"/>
        </w:rPr>
        <w:t>TE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6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6"/>
        </w:rPr>
        <w:t>A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6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6"/>
        </w:rPr>
        <w:t>U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6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7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spacing w:val="4"/>
          <w:w w:val="108"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99"/>
        </w:rPr>
        <w:t>V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16"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5"/>
        </w:rPr>
        <w:t>W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20" w:right="6644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8"/>
          <w:szCs w:val="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ev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ce</w:t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60" w:lineRule="auto"/>
        <w:ind w:left="120" w:right="15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5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ous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nuf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sz w:val="24"/>
          <w:szCs w:val="24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on,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</w:p>
    <w:p>
      <w:pPr>
        <w:spacing w:before="3" w:after="0" w:line="360" w:lineRule="auto"/>
        <w:ind w:left="120" w:right="15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spacing w:val="5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spacing w:val="5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spacing w:val="5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spacing w:val="5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runn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OS.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dows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runn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ndows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runn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3" w:after="0" w:line="360" w:lineRule="auto"/>
        <w:ind w:left="120" w:right="156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limi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work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upon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leme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20" w:right="2082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99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3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4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pp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fo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8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8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8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</w:t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60" w:lineRule="auto"/>
        <w:ind w:left="120" w:right="155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Tele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ro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licati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ps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cati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phon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pp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usu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runs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round.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Andro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pp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lica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matica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nds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alte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nu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rd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Pos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rks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GPS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iti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GP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(G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ac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pp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lica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3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tc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tit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fro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SMS.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3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pp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lica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mat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App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lica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rv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ia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MS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070000"/>
          <w:spacing w:val="0"/>
          <w:w w:val="100"/>
        </w:rPr>
        <w:t>ail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7" w:after="0" w:line="240" w:lineRule="auto"/>
        <w:ind w:left="120" w:right="4948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8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8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-6"/>
          <w:w w:val="10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4"/>
          <w:w w:val="99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60" w:lineRule="auto"/>
        <w:ind w:left="120" w:right="15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ps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know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ou.</w:t>
      </w:r>
      <w:r>
        <w:rPr>
          <w:rFonts w:ascii="Times New Roman" w:hAnsi="Times New Roman" w:cs="Times New Roman" w:eastAsia="Times New Roman"/>
          <w:sz w:val="24"/>
          <w:szCs w:val="24"/>
          <w:spacing w:val="5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hroo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ood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attem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rd.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jc w:val="both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3" w:after="0" w:line="240" w:lineRule="auto"/>
        <w:ind w:left="28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.1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1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3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248.600121" w:type="dxa"/>
      </w:tblPr>
      <w:tblGrid/>
      <w:tr>
        <w:trPr>
          <w:trHeight w:val="1181" w:hRule="exact"/>
        </w:trPr>
        <w:tc>
          <w:tcPr>
            <w:tcW w:w="732" w:type="dxa"/>
            <w:tcBorders>
              <w:top w:val="single" w:sz="4.639995" w:space="0" w:color="000000"/>
              <w:bottom w:val="single" w:sz="4.639995" w:space="0" w:color="000000"/>
              <w:left w:val="single" w:sz="4.639994" w:space="0" w:color="000000"/>
              <w:right w:val="single" w:sz="4.639994" w:space="0" w:color="000000"/>
            </w:tcBorders>
          </w:tcPr>
          <w:p>
            <w:pPr>
              <w:spacing w:before="70" w:after="0" w:line="240" w:lineRule="auto"/>
              <w:ind w:left="138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133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100"/>
              </w:rPr>
            </w:r>
          </w:p>
          <w:p>
            <w:pPr>
              <w:spacing w:before="7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40" w:lineRule="auto"/>
              <w:ind w:left="138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No.</w:t>
            </w:r>
          </w:p>
        </w:tc>
        <w:tc>
          <w:tcPr>
            <w:tcW w:w="2806" w:type="dxa"/>
            <w:tcBorders>
              <w:top w:val="single" w:sz="4.639995" w:space="0" w:color="000000"/>
              <w:bottom w:val="single" w:sz="4.639995" w:space="0" w:color="000000"/>
              <w:left w:val="single" w:sz="4.639994" w:space="0" w:color="000000"/>
              <w:right w:val="single" w:sz="4.640084" w:space="0" w:color="000000"/>
            </w:tcBorders>
          </w:tcPr>
          <w:p>
            <w:pPr>
              <w:spacing w:before="70" w:after="0" w:line="240" w:lineRule="auto"/>
              <w:ind w:left="138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w w:val="108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99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99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133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99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11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99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246" w:type="dxa"/>
            <w:tcBorders>
              <w:top w:val="single" w:sz="4.639995" w:space="0" w:color="000000"/>
              <w:bottom w:val="single" w:sz="4.639995" w:space="0" w:color="000000"/>
              <w:left w:val="single" w:sz="4.640084" w:space="0" w:color="000000"/>
              <w:right w:val="single" w:sz="4.640084" w:space="0" w:color="000000"/>
            </w:tcBorders>
          </w:tcPr>
          <w:p>
            <w:pPr>
              <w:spacing w:before="70" w:after="0" w:line="240" w:lineRule="auto"/>
              <w:ind w:left="138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w w:val="109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99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107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99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19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12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19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11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</w:p>
        </w:tc>
        <w:tc>
          <w:tcPr>
            <w:tcW w:w="2604" w:type="dxa"/>
            <w:tcBorders>
              <w:top w:val="single" w:sz="4.639995" w:space="0" w:color="000000"/>
              <w:bottom w:val="single" w:sz="4.639995" w:space="0" w:color="000000"/>
              <w:left w:val="single" w:sz="4.640084" w:space="0" w:color="000000"/>
              <w:right w:val="single" w:sz="4.64009" w:space="0" w:color="000000"/>
            </w:tcBorders>
          </w:tcPr>
          <w:p>
            <w:pPr>
              <w:spacing w:before="70" w:after="0" w:line="240" w:lineRule="auto"/>
              <w:ind w:left="138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</w:rPr>
              <w:t>So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99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11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19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99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11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1183" w:hRule="exact"/>
        </w:trPr>
        <w:tc>
          <w:tcPr>
            <w:tcW w:w="732" w:type="dxa"/>
            <w:tcBorders>
              <w:top w:val="single" w:sz="4.639995" w:space="0" w:color="000000"/>
              <w:bottom w:val="single" w:sz="4.639905" w:space="0" w:color="000000"/>
              <w:left w:val="single" w:sz="4.639994" w:space="0" w:color="000000"/>
              <w:right w:val="single" w:sz="4.639994" w:space="0" w:color="000000"/>
            </w:tcBorders>
          </w:tcPr>
          <w:p>
            <w:pPr>
              <w:spacing w:before="65" w:after="0" w:line="240" w:lineRule="auto"/>
              <w:ind w:left="138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1.</w:t>
            </w:r>
          </w:p>
        </w:tc>
        <w:tc>
          <w:tcPr>
            <w:tcW w:w="2806" w:type="dxa"/>
            <w:tcBorders>
              <w:top w:val="single" w:sz="4.639995" w:space="0" w:color="000000"/>
              <w:bottom w:val="single" w:sz="4.639905" w:space="0" w:color="000000"/>
              <w:left w:val="single" w:sz="4.639994" w:space="0" w:color="000000"/>
              <w:right w:val="single" w:sz="4.640084" w:space="0" w:color="000000"/>
            </w:tcBorders>
          </w:tcPr>
          <w:p>
            <w:pPr>
              <w:spacing w:before="65" w:after="0" w:line="240" w:lineRule="auto"/>
              <w:ind w:left="138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Goo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  <w:p>
            <w:pPr>
              <w:spacing w:before="9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40" w:lineRule="auto"/>
              <w:ind w:left="138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[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1]</w:t>
            </w:r>
          </w:p>
        </w:tc>
        <w:tc>
          <w:tcPr>
            <w:tcW w:w="2246" w:type="dxa"/>
            <w:tcBorders>
              <w:top w:val="single" w:sz="4.639995" w:space="0" w:color="000000"/>
              <w:bottom w:val="single" w:sz="4.639905" w:space="0" w:color="000000"/>
              <w:left w:val="single" w:sz="4.640084" w:space="0" w:color="000000"/>
              <w:right w:val="single" w:sz="4.640084" w:space="0" w:color="000000"/>
            </w:tcBorders>
          </w:tcPr>
          <w:p>
            <w:pPr>
              <w:spacing w:before="65" w:after="0" w:line="240" w:lineRule="auto"/>
              <w:ind w:left="138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q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</w:p>
        </w:tc>
        <w:tc>
          <w:tcPr>
            <w:tcW w:w="2604" w:type="dxa"/>
            <w:tcBorders>
              <w:top w:val="single" w:sz="4.639995" w:space="0" w:color="000000"/>
              <w:bottom w:val="single" w:sz="4.639905" w:space="0" w:color="000000"/>
              <w:left w:val="single" w:sz="4.640084" w:space="0" w:color="000000"/>
              <w:right w:val="single" w:sz="4.64009" w:space="0" w:color="000000"/>
            </w:tcBorders>
          </w:tcPr>
          <w:p>
            <w:pPr>
              <w:spacing w:before="65" w:after="0" w:line="240" w:lineRule="auto"/>
              <w:ind w:left="138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mma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nds.</w:t>
            </w:r>
          </w:p>
        </w:tc>
      </w:tr>
      <w:tr>
        <w:trPr>
          <w:trHeight w:val="1596" w:hRule="exact"/>
        </w:trPr>
        <w:tc>
          <w:tcPr>
            <w:tcW w:w="732" w:type="dxa"/>
            <w:tcBorders>
              <w:top w:val="single" w:sz="4.639905" w:space="0" w:color="000000"/>
              <w:bottom w:val="single" w:sz="4.639905" w:space="0" w:color="000000"/>
              <w:left w:val="single" w:sz="4.639994" w:space="0" w:color="000000"/>
              <w:right w:val="single" w:sz="4.639994" w:space="0" w:color="000000"/>
            </w:tcBorders>
          </w:tcPr>
          <w:p>
            <w:pPr>
              <w:spacing w:before="65" w:after="0" w:line="240" w:lineRule="auto"/>
              <w:ind w:left="138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</w:t>
            </w:r>
          </w:p>
        </w:tc>
        <w:tc>
          <w:tcPr>
            <w:tcW w:w="2806" w:type="dxa"/>
            <w:tcBorders>
              <w:top w:val="single" w:sz="4.639905" w:space="0" w:color="000000"/>
              <w:bottom w:val="single" w:sz="4.639905" w:space="0" w:color="000000"/>
              <w:left w:val="single" w:sz="4.639994" w:space="0" w:color="000000"/>
              <w:right w:val="single" w:sz="4.640084" w:space="0" w:color="000000"/>
            </w:tcBorders>
          </w:tcPr>
          <w:p>
            <w:pPr>
              <w:spacing w:before="65" w:after="0" w:line="360" w:lineRule="auto"/>
              <w:ind w:left="138" w:right="76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Tele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App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lica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Andro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[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2]</w:t>
            </w:r>
          </w:p>
        </w:tc>
        <w:tc>
          <w:tcPr>
            <w:tcW w:w="2246" w:type="dxa"/>
            <w:tcBorders>
              <w:top w:val="single" w:sz="4.639905" w:space="0" w:color="000000"/>
              <w:bottom w:val="single" w:sz="4.639905" w:space="0" w:color="000000"/>
              <w:left w:val="single" w:sz="4.640084" w:space="0" w:color="000000"/>
              <w:right w:val="single" w:sz="4.640084" w:space="0" w:color="000000"/>
            </w:tcBorders>
          </w:tcPr>
          <w:p>
            <w:pPr>
              <w:spacing w:before="65" w:after="0" w:line="360" w:lineRule="auto"/>
              <w:ind w:left="138" w:right="78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SMS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mma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nds</w:t>
            </w:r>
          </w:p>
        </w:tc>
        <w:tc>
          <w:tcPr>
            <w:tcW w:w="2604" w:type="dxa"/>
            <w:tcBorders>
              <w:top w:val="single" w:sz="4.639905" w:space="0" w:color="000000"/>
              <w:bottom w:val="single" w:sz="4.639905" w:space="0" w:color="000000"/>
              <w:left w:val="single" w:sz="4.640084" w:space="0" w:color="000000"/>
              <w:right w:val="single" w:sz="4.64009" w:space="0" w:color="000000"/>
            </w:tcBorders>
          </w:tcPr>
          <w:p>
            <w:pPr>
              <w:spacing w:before="65" w:after="0" w:line="240" w:lineRule="auto"/>
              <w:ind w:left="138" w:right="-20"/>
              <w:jc w:val="left"/>
              <w:tabs>
                <w:tab w:pos="880" w:val="left"/>
                <w:tab w:pos="226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SMS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nds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</w:p>
          <w:p>
            <w:pPr>
              <w:spacing w:before="7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40" w:lineRule="auto"/>
              <w:ind w:left="138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for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s.</w:t>
            </w:r>
          </w:p>
        </w:tc>
      </w:tr>
      <w:tr>
        <w:trPr>
          <w:trHeight w:val="1596" w:hRule="exact"/>
        </w:trPr>
        <w:tc>
          <w:tcPr>
            <w:tcW w:w="732" w:type="dxa"/>
            <w:tcBorders>
              <w:top w:val="single" w:sz="4.639905" w:space="0" w:color="000000"/>
              <w:bottom w:val="single" w:sz="4.639911" w:space="0" w:color="000000"/>
              <w:left w:val="single" w:sz="4.639994" w:space="0" w:color="000000"/>
              <w:right w:val="single" w:sz="4.639994" w:space="0" w:color="000000"/>
            </w:tcBorders>
          </w:tcPr>
          <w:p>
            <w:pPr>
              <w:spacing w:before="65" w:after="0" w:line="240" w:lineRule="auto"/>
              <w:ind w:left="138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3.</w:t>
            </w:r>
          </w:p>
        </w:tc>
        <w:tc>
          <w:tcPr>
            <w:tcW w:w="2806" w:type="dxa"/>
            <w:tcBorders>
              <w:top w:val="single" w:sz="4.639905" w:space="0" w:color="000000"/>
              <w:bottom w:val="single" w:sz="4.639911" w:space="0" w:color="000000"/>
              <w:left w:val="single" w:sz="4.639994" w:space="0" w:color="000000"/>
              <w:right w:val="single" w:sz="4.640084" w:space="0" w:color="000000"/>
            </w:tcBorders>
          </w:tcPr>
          <w:p>
            <w:pPr>
              <w:spacing w:before="65" w:after="0" w:line="240" w:lineRule="auto"/>
              <w:ind w:left="138" w:right="-20"/>
              <w:jc w:val="left"/>
              <w:tabs>
                <w:tab w:pos="20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  <w:p>
            <w:pPr>
              <w:spacing w:before="7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40" w:lineRule="auto"/>
              <w:ind w:left="138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App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lica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</w:p>
        </w:tc>
        <w:tc>
          <w:tcPr>
            <w:tcW w:w="2246" w:type="dxa"/>
            <w:tcBorders>
              <w:top w:val="single" w:sz="4.639905" w:space="0" w:color="000000"/>
              <w:bottom w:val="single" w:sz="4.639911" w:space="0" w:color="000000"/>
              <w:left w:val="single" w:sz="4.640084" w:space="0" w:color="000000"/>
              <w:right w:val="single" w:sz="4.640084" w:space="0" w:color="000000"/>
            </w:tcBorders>
          </w:tcPr>
          <w:p>
            <w:pPr>
              <w:spacing w:before="65" w:after="0" w:line="359" w:lineRule="auto"/>
              <w:ind w:left="138" w:right="76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time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d.</w:t>
            </w:r>
          </w:p>
        </w:tc>
        <w:tc>
          <w:tcPr>
            <w:tcW w:w="2604" w:type="dxa"/>
            <w:tcBorders>
              <w:top w:val="single" w:sz="4.639905" w:space="0" w:color="000000"/>
              <w:bottom w:val="single" w:sz="4.639911" w:space="0" w:color="000000"/>
              <w:left w:val="single" w:sz="4.640084" w:space="0" w:color="000000"/>
              <w:right w:val="single" w:sz="4.64009" w:space="0" w:color="000000"/>
            </w:tcBorders>
          </w:tcPr>
          <w:p>
            <w:pPr>
              <w:spacing w:before="65" w:after="0" w:line="360" w:lineRule="auto"/>
              <w:ind w:left="138" w:right="75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</w:p>
        </w:tc>
      </w:tr>
      <w:tr>
        <w:trPr>
          <w:trHeight w:val="1181" w:hRule="exact"/>
        </w:trPr>
        <w:tc>
          <w:tcPr>
            <w:tcW w:w="732" w:type="dxa"/>
            <w:tcBorders>
              <w:top w:val="single" w:sz="4.639911" w:space="0" w:color="000000"/>
              <w:bottom w:val="single" w:sz="4.640091" w:space="0" w:color="000000"/>
              <w:left w:val="single" w:sz="4.639994" w:space="0" w:color="000000"/>
              <w:right w:val="single" w:sz="4.639994" w:space="0" w:color="000000"/>
            </w:tcBorders>
          </w:tcPr>
          <w:p>
            <w:pPr>
              <w:spacing w:before="65" w:after="0" w:line="240" w:lineRule="auto"/>
              <w:ind w:left="138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4.</w:t>
            </w:r>
          </w:p>
        </w:tc>
        <w:tc>
          <w:tcPr>
            <w:tcW w:w="2806" w:type="dxa"/>
            <w:tcBorders>
              <w:top w:val="single" w:sz="4.639911" w:space="0" w:color="000000"/>
              <w:bottom w:val="single" w:sz="4.640091" w:space="0" w:color="000000"/>
              <w:left w:val="single" w:sz="4.639994" w:space="0" w:color="000000"/>
              <w:right w:val="single" w:sz="4.640084" w:space="0" w:color="000000"/>
            </w:tcBorders>
          </w:tcPr>
          <w:p>
            <w:pPr>
              <w:spacing w:before="65" w:after="0" w:line="240" w:lineRule="auto"/>
              <w:ind w:left="138" w:right="-20"/>
              <w:jc w:val="left"/>
              <w:tabs>
                <w:tab w:pos="1040" w:val="left"/>
                <w:tab w:pos="178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Mob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g</w:t>
            </w:r>
          </w:p>
          <w:p>
            <w:pPr>
              <w:spacing w:before="7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40" w:lineRule="auto"/>
              <w:ind w:left="138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App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lica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[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3]</w:t>
            </w:r>
          </w:p>
        </w:tc>
        <w:tc>
          <w:tcPr>
            <w:tcW w:w="2246" w:type="dxa"/>
            <w:tcBorders>
              <w:top w:val="single" w:sz="4.639911" w:space="0" w:color="000000"/>
              <w:bottom w:val="single" w:sz="4.640091" w:space="0" w:color="000000"/>
              <w:left w:val="single" w:sz="4.640084" w:space="0" w:color="000000"/>
              <w:right w:val="single" w:sz="4.640084" w:space="0" w:color="000000"/>
            </w:tcBorders>
          </w:tcPr>
          <w:p>
            <w:pPr>
              <w:spacing w:before="65" w:after="0" w:line="359" w:lineRule="auto"/>
              <w:ind w:left="138" w:right="78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GPS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&amp;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Mob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d.</w:t>
            </w:r>
          </w:p>
        </w:tc>
        <w:tc>
          <w:tcPr>
            <w:tcW w:w="2604" w:type="dxa"/>
            <w:tcBorders>
              <w:top w:val="single" w:sz="4.639911" w:space="0" w:color="000000"/>
              <w:bottom w:val="single" w:sz="4.640091" w:space="0" w:color="000000"/>
              <w:left w:val="single" w:sz="4.640084" w:space="0" w:color="000000"/>
              <w:right w:val="single" w:sz="4.64009" w:space="0" w:color="000000"/>
            </w:tcBorders>
          </w:tcPr>
          <w:p>
            <w:pPr>
              <w:spacing w:before="65" w:after="0" w:line="240" w:lineRule="auto"/>
              <w:ind w:left="138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w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</w:t>
            </w:r>
          </w:p>
          <w:p>
            <w:pPr>
              <w:spacing w:before="7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40" w:lineRule="auto"/>
              <w:ind w:left="138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SMS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ds.</w:t>
            </w:r>
          </w:p>
        </w:tc>
      </w:tr>
    </w:tbl>
    <w:p>
      <w:pPr>
        <w:jc w:val="left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32"/>
          <w:szCs w:val="32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-3"/>
          <w:w w:val="109"/>
        </w:rPr>
        <w:t>P</w:t>
      </w:r>
      <w:r>
        <w:rPr>
          <w:rFonts w:ascii="Times New Roman" w:hAnsi="Times New Roman" w:cs="Times New Roman" w:eastAsia="Times New Roman"/>
          <w:sz w:val="32"/>
          <w:szCs w:val="32"/>
          <w:spacing w:val="5"/>
          <w:w w:val="109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9"/>
        </w:rPr>
        <w:t>O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9"/>
        </w:rPr>
        <w:t>J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109"/>
        </w:rPr>
        <w:t>C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9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spacing w:val="-1"/>
          <w:w w:val="109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1"/>
          <w:w w:val="105"/>
        </w:rPr>
        <w:t>M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99"/>
        </w:rPr>
        <w:t>N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7"/>
        </w:rPr>
        <w:t>G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spacing w:val="2"/>
          <w:w w:val="105"/>
        </w:rPr>
        <w:t>M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99"/>
        </w:rPr>
        <w:t>N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8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3.1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j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ec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8"/>
          <w:szCs w:val="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99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g</w:t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16" w:lineRule="exact"/>
        <w:ind w:left="12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9"/>
          <w:position w:val="-1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9"/>
          <w:position w:val="-1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  <w:position w:val="-1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9"/>
          <w:position w:val="-1"/>
        </w:rPr>
        <w:t>j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9"/>
          <w:position w:val="-1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9"/>
          <w:position w:val="-1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  <w:position w:val="-1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position w:val="-1"/>
        </w:rPr>
        <w:t>ve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6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  <w:position w:val="-1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  <w:position w:val="-1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33"/>
          <w:position w:val="-1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12"/>
          <w:position w:val="-1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  <w:position w:val="-1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position w:val="0"/>
        </w:rPr>
      </w:r>
    </w:p>
    <w:p>
      <w:pPr>
        <w:jc w:val="left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71" w:lineRule="exact"/>
        <w:ind w:left="120" w:right="-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71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je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880" w:bottom="740" w:left="1680" w:right="1220"/>
          <w:cols w:num="2" w:equalWidth="0">
            <w:col w:w="2522" w:space="107"/>
            <w:col w:w="6391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71" w:lineRule="exact"/>
        <w:ind w:left="12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cle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cc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’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880" w:bottom="740" w:left="1680" w:right="1220"/>
        </w:sectPr>
      </w:pPr>
      <w:rPr/>
    </w:p>
    <w:p>
      <w:pPr>
        <w:spacing w:before="8" w:after="0" w:line="410" w:lineRule="atLeast"/>
        <w:ind w:left="120" w:right="-61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r.</w:t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tal</w:t>
      </w:r>
      <w:r>
        <w:rPr>
          <w:rFonts w:ascii="Times New Roman" w:hAnsi="Times New Roman" w:cs="Times New Roman" w:eastAsia="Times New Roman"/>
          <w:sz w:val="24"/>
          <w:szCs w:val="24"/>
          <w:spacing w:val="5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</w:p>
    <w:p>
      <w:pPr>
        <w:jc w:val="left"/>
        <w:spacing w:after="0"/>
        <w:sectPr>
          <w:type w:val="continuous"/>
          <w:pgSz w:w="11920" w:h="16840"/>
          <w:pgMar w:top="880" w:bottom="740" w:left="1680" w:right="1220"/>
          <w:cols w:num="2" w:equalWidth="0">
            <w:col w:w="2670" w:space="127"/>
            <w:col w:w="6223"/>
          </w:cols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3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15.971257pt;height:281.88pt;mso-position-horizontal-relative:char;mso-position-vertical-relative:line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17" w:lineRule="exact"/>
        <w:ind w:left="27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.1.1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</w:rPr>
        <w:t>nh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8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8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5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1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880" w:bottom="740" w:left="1680" w:right="1220"/>
        </w:sectPr>
      </w:pPr>
      <w:rPr/>
    </w:p>
    <w:p>
      <w:pPr>
        <w:spacing w:before="29" w:after="0" w:line="271" w:lineRule="exact"/>
        <w:ind w:left="120" w:right="-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5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29" w:after="0" w:line="271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known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5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880" w:bottom="740" w:left="1680" w:right="1220"/>
          <w:cols w:num="2" w:equalWidth="0">
            <w:col w:w="2476" w:space="125"/>
            <w:col w:w="6419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71" w:lineRule="exact"/>
        <w:ind w:left="12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r.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880" w:bottom="740" w:left="1680" w:right="1220"/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71" w:lineRule="exact"/>
        <w:ind w:left="120" w:right="-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ph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lete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71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ph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880" w:bottom="740" w:left="1680" w:right="1220"/>
          <w:cols w:num="2" w:equalWidth="0">
            <w:col w:w="6841" w:space="127"/>
            <w:col w:w="2052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71" w:lineRule="exact"/>
        <w:ind w:left="12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Dur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880" w:bottom="740" w:left="1680" w:right="1220"/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71" w:lineRule="exact"/>
        <w:ind w:left="120" w:right="-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leme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ph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mall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71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sub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known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880" w:bottom="740" w:left="1680" w:right="1220"/>
          <w:cols w:num="2" w:equalWidth="0">
            <w:col w:w="6703" w:space="180"/>
            <w:col w:w="2137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71" w:lineRule="exact"/>
        <w:ind w:left="12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ph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880" w:bottom="740" w:left="1680" w:right="1220"/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71" w:lineRule="exact"/>
        <w:ind w:left="120" w:right="-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eac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ph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eme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71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880" w:bottom="740" w:left="1680" w:right="1220"/>
          <w:cols w:num="2" w:equalWidth="0">
            <w:col w:w="6938" w:space="149"/>
            <w:col w:w="1933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359" w:lineRule="auto"/>
        <w:ind w:left="120" w:right="15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jc w:val="left"/>
        <w:spacing w:after="0"/>
        <w:sectPr>
          <w:type w:val="continuous"/>
          <w:pgSz w:w="11920" w:h="16840"/>
          <w:pgMar w:top="880" w:bottom="740" w:left="1680" w:right="122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240" w:lineRule="auto"/>
        <w:ind w:left="120" w:right="7251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128"/>
        </w:rPr>
        <w:t>J</w:t>
      </w:r>
      <w:r>
        <w:rPr>
          <w:rFonts w:ascii="Times New Roman" w:hAnsi="Times New Roman" w:cs="Times New Roman" w:eastAsia="Times New Roman"/>
          <w:sz w:val="28"/>
          <w:szCs w:val="28"/>
          <w:w w:val="111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w w:val="100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w w:val="1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60" w:lineRule="auto"/>
        <w:ind w:left="120" w:right="156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n,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imil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sof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malle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6" w:after="0" w:line="360" w:lineRule="auto"/>
        <w:ind w:left="120" w:right="156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tal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ns)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</w:p>
    <w:p>
      <w:pPr>
        <w:spacing w:before="7" w:after="0" w:line="240" w:lineRule="auto"/>
        <w:ind w:left="120" w:right="7329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ges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hod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0" w:right="7003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352" w:lineRule="auto"/>
        <w:ind w:left="840" w:right="156" w:firstLine="-36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fun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15" w:after="0" w:line="352" w:lineRule="auto"/>
        <w:ind w:left="840" w:right="160" w:firstLine="-36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nno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</w:p>
    <w:p>
      <w:pPr>
        <w:jc w:val="left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240" w:lineRule="auto"/>
        <w:ind w:left="120" w:right="6344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Sys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3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57" w:lineRule="auto"/>
        <w:ind w:left="120" w:right="15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6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13" w:after="0" w:line="357" w:lineRule="auto"/>
        <w:ind w:left="120" w:right="156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8"/>
          <w:szCs w:val="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8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8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8"/>
        </w:rPr>
        <w:t>q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8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8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8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8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8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24"/>
          <w:w w:val="10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8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8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8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8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8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spacing w:val="21"/>
          <w:w w:val="10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8"/>
          <w:szCs w:val="28"/>
          <w:spacing w:val="64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6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13" w:after="0" w:line="358" w:lineRule="auto"/>
        <w:ind w:left="120" w:right="15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8"/>
          <w:szCs w:val="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8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8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8"/>
        </w:rPr>
        <w:t>q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8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8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8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18"/>
          <w:w w:val="10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).</w:t>
      </w:r>
    </w:p>
    <w:p>
      <w:pPr>
        <w:spacing w:before="12" w:after="0" w:line="359" w:lineRule="auto"/>
        <w:ind w:left="120" w:right="15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progr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ammi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11" w:after="0" w:line="359" w:lineRule="auto"/>
        <w:ind w:left="120" w:right="155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8"/>
          <w:szCs w:val="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9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9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9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14"/>
          <w:w w:val="10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9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9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9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ow-or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h.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lem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8" w:after="0" w:line="359" w:lineRule="auto"/>
        <w:ind w:left="120" w:right="156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8"/>
          <w:szCs w:val="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7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7"/>
        </w:rPr>
        <w:t>j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7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7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7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7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7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7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7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13"/>
          <w:w w:val="10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pp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11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11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-10"/>
          <w:w w:val="11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(OOD)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ous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lem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ff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ong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</w:t>
      </w:r>
    </w:p>
    <w:p>
      <w:pPr>
        <w:spacing w:before="11" w:after="0" w:line="359" w:lineRule="auto"/>
        <w:ind w:left="120" w:right="154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5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aim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onv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metime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known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ill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am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f.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rs,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on,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ami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ons,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jc w:val="both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357" w:lineRule="auto"/>
        <w:ind w:left="120" w:right="158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6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13" w:after="0" w:line="357" w:lineRule="auto"/>
        <w:ind w:left="120" w:right="159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7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7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7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7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7"/>
          <w:w w:val="10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f.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ffo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</w:p>
    <w:p>
      <w:pPr>
        <w:spacing w:before="7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40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60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os.</w:t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9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9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9"/>
        </w:rPr>
        <w:t>j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9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9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10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60" w:lineRule="auto"/>
        <w:ind w:left="120" w:right="161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ff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ill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</w:p>
    <w:p>
      <w:pPr>
        <w:spacing w:before="3" w:after="0" w:line="360" w:lineRule="auto"/>
        <w:ind w:left="120" w:right="1968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9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8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3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7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26.65584pt;height:167.79pt;mso-position-horizontal-relative:char;mso-position-vertical-relative:line" type="#_x0000_t75">
            <v:imagedata r:id="rId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2946" w:right="302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.1.2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1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3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1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1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1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center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auto"/>
        <w:ind w:left="120" w:right="358"/>
        <w:jc w:val="both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32"/>
          <w:szCs w:val="32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100"/>
        </w:rPr>
        <w:t>Y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32"/>
          <w:szCs w:val="3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5"/>
        </w:rPr>
        <w:t>Q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5"/>
        </w:rPr>
        <w:t>U</w:t>
      </w:r>
      <w:r>
        <w:rPr>
          <w:rFonts w:ascii="Times New Roman" w:hAnsi="Times New Roman" w:cs="Times New Roman" w:eastAsia="Times New Roman"/>
          <w:sz w:val="32"/>
          <w:szCs w:val="32"/>
          <w:spacing w:val="4"/>
          <w:w w:val="105"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105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spacing w:val="2"/>
          <w:w w:val="105"/>
        </w:rPr>
        <w:t>M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spacing w:val="16"/>
          <w:w w:val="105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9"/>
        </w:rPr>
        <w:t>P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7"/>
        </w:rPr>
        <w:t>C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16"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109"/>
        </w:rPr>
        <w:t>F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16"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7"/>
        </w:rPr>
        <w:t>C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8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16"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7"/>
        </w:rPr>
        <w:t>O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20" w:right="5953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4.1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3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3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3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cs</w:t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0" w:right="491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ows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120" w:right="16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hro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lic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3" w:after="0" w:line="360" w:lineRule="auto"/>
        <w:ind w:left="120" w:right="15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r,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9" w:after="0" w:line="240" w:lineRule="auto"/>
        <w:ind w:left="120" w:right="3755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4.2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0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1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0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0"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1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8"/>
          <w:szCs w:val="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3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qu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3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7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</w:t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20" w:right="7499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107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3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3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e: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512M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m: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0" w:right="7655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</w:rPr>
        <w:t>So</w:t>
      </w:r>
      <w:r>
        <w:rPr>
          <w:rFonts w:ascii="Times New Roman" w:hAnsi="Times New Roman" w:cs="Times New Roman" w:eastAsia="Times New Roman"/>
          <w:sz w:val="28"/>
          <w:szCs w:val="28"/>
          <w:spacing w:val="2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3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4.0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14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0" w:right="6893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</w:rPr>
        <w:t>Doc</w:t>
      </w:r>
      <w:r>
        <w:rPr>
          <w:rFonts w:ascii="Times New Roman" w:hAnsi="Times New Roman" w:cs="Times New Roman" w:eastAsia="Times New Roman"/>
          <w:sz w:val="28"/>
          <w:szCs w:val="28"/>
          <w:w w:val="111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7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</w:t>
      </w:r>
    </w:p>
    <w:p>
      <w:pPr>
        <w:jc w:val="left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auto"/>
        <w:ind w:left="120" w:right="3816"/>
        <w:jc w:val="both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32"/>
          <w:szCs w:val="32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100"/>
        </w:rPr>
        <w:t>Y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32"/>
          <w:szCs w:val="3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99"/>
        </w:rPr>
        <w:t>ANA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8"/>
        </w:rPr>
        <w:t>L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99"/>
        </w:rPr>
        <w:t>Y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16"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20" w:right="6387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5.1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spacing w:val="58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y</w:t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60" w:lineRule="auto"/>
        <w:ind w:left="120" w:right="15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work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4" w:after="0" w:line="240" w:lineRule="auto"/>
        <w:ind w:left="442" w:right="6033"/>
        <w:jc w:val="center"/>
        <w:tabs>
          <w:tab w:pos="8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ical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ili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9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2" w:right="6003"/>
        <w:jc w:val="center"/>
        <w:tabs>
          <w:tab w:pos="8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mic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99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9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2" w:right="6098"/>
        <w:jc w:val="center"/>
        <w:tabs>
          <w:tab w:pos="8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ili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9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0" w:right="5710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6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0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ili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y</w:t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60" w:lineRule="auto"/>
        <w:ind w:left="120" w:right="156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ical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work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hno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7" w:after="0" w:line="240" w:lineRule="auto"/>
        <w:ind w:left="120" w:right="5696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10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4"/>
          <w:w w:val="99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y</w:t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60" w:lineRule="auto"/>
        <w:ind w:left="120" w:right="156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mic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mic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limit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ell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ook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7" w:after="0" w:line="240" w:lineRule="auto"/>
        <w:ind w:left="120" w:right="5649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9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9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9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9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9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9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0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ili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y</w:t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59" w:lineRule="auto"/>
        <w:ind w:left="120" w:right="155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-wor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lem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propos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rs,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lic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ropos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10" w:after="0" w:line="240" w:lineRule="auto"/>
        <w:ind w:left="120" w:right="5805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10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ili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y</w:t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60" w:lineRule="auto"/>
        <w:ind w:left="120" w:right="15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e?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itiate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</w:p>
    <w:p>
      <w:pPr>
        <w:jc w:val="both"/>
        <w:spacing w:after="0"/>
        <w:sectPr>
          <w:pgNumType w:start="10"/>
          <w:pgMar w:footer="555" w:header="452" w:top="880" w:bottom="740" w:left="1680" w:right="1220"/>
          <w:footerReference w:type="default" r:id="rId9"/>
          <w:pgSz w:w="11920" w:h="16840"/>
        </w:sectPr>
      </w:pPr>
      <w:rPr/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9" w:after="0" w:line="360" w:lineRule="auto"/>
        <w:ind w:left="120" w:right="15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oo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ong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ill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hods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od.</w:t>
      </w:r>
    </w:p>
    <w:p>
      <w:pPr>
        <w:spacing w:before="7" w:after="0" w:line="240" w:lineRule="auto"/>
        <w:ind w:left="120" w:right="6209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eg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0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4"/>
          <w:w w:val="99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y</w:t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0" w:right="169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ropos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</w:p>
    <w:p>
      <w:pPr>
        <w:jc w:val="both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24" w:after="0" w:line="240" w:lineRule="auto"/>
        <w:ind w:left="120" w:right="-75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5.2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4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20"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shape style="position:absolute;margin-left:107.160004pt;margin-top:24.350292pt;width:400.679993pt;height:537.239994pt;mso-position-horizontal-relative:page;mso-position-vertical-relative:paragraph;z-index:-1525" type="#_x0000_t75">
            <v:imagedata r:id="rId10" o:title=""/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8"/>
          <w:szCs w:val="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spacing w:val="4"/>
          <w:w w:val="13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.2.1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9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1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3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1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880" w:bottom="740" w:left="1680" w:right="1220"/>
          <w:cols w:num="2" w:equalWidth="0">
            <w:col w:w="2963" w:space="289"/>
            <w:col w:w="5768"/>
          </w:cols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5.3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6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99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g</w:t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3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6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86.302538pt;height:513.75pt;mso-position-horizontal-relative:char;mso-position-vertical-relative:line" type="#_x0000_t75">
            <v:imagedata r:id="rId1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268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.3.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.1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6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09.774865pt;height:429.6375pt;mso-position-horizontal-relative:char;mso-position-vertical-relative:line" type="#_x0000_t75">
            <v:imagedata r:id="rId1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33" w:after="0" w:line="240" w:lineRule="auto"/>
        <w:ind w:left="268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.3.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.2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q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3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0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29.641665pt;height:503.1075pt;mso-position-horizontal-relative:char;mso-position-vertical-relative:line" type="#_x0000_t75">
            <v:imagedata r:id="rId1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6" w:after="0" w:line="240" w:lineRule="auto"/>
        <w:ind w:left="258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.3.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.1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q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7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29.22994pt;height:486.795pt;mso-position-horizontal-relative:char;mso-position-vertical-relative:line" type="#_x0000_t75">
            <v:imagedata r:id="rId1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33" w:after="0" w:line="240" w:lineRule="auto"/>
        <w:ind w:left="25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.3.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.2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q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5.4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un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7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3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6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g</w:t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4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ow</w:t>
      </w:r>
      <w:r>
        <w:rPr>
          <w:rFonts w:ascii="Times New Roman" w:hAnsi="Times New Roman" w:cs="Times New Roman" w:eastAsia="Times New Roman"/>
          <w:sz w:val="28"/>
          <w:szCs w:val="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3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eve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9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28.191609pt;height:176.76750pt;mso-position-horizontal-relative:char;mso-position-vertical-relative:line" type="#_x0000_t75">
            <v:imagedata r:id="rId1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3464" w:right="354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.4.1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center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452" w:footer="555" w:top="880" w:bottom="740" w:left="1680" w:right="1040"/>
          <w:pgSz w:w="11920" w:h="16840"/>
        </w:sectPr>
      </w:pPr>
      <w:rPr/>
    </w:p>
    <w:p>
      <w:pPr>
        <w:spacing w:before="24" w:after="0" w:line="240" w:lineRule="auto"/>
        <w:ind w:left="120"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shape style="position:absolute;margin-left:91.560005pt;margin-top:25.550295pt;width:446.279984pt;height:554.160004pt;mso-position-horizontal-relative:page;mso-position-vertical-relative:paragraph;z-index:-1524" type="#_x0000_t75">
            <v:imagedata r:id="rId16" o:title=""/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eve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.4.2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880" w:bottom="740" w:left="1680" w:right="1040"/>
          <w:cols w:num="2" w:equalWidth="0">
            <w:col w:w="1080" w:space="2420"/>
            <w:col w:w="5700"/>
          </w:cols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32"/>
          <w:szCs w:val="32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100"/>
        </w:rPr>
        <w:t>Y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32"/>
          <w:szCs w:val="3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16"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spacing w:val="4"/>
          <w:w w:val="107"/>
        </w:rPr>
        <w:t>G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6.1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99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.1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8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99.800034" w:type="dxa"/>
      </w:tblPr>
      <w:tblGrid/>
      <w:tr>
        <w:trPr>
          <w:trHeight w:val="470" w:hRule="exact"/>
        </w:trPr>
        <w:tc>
          <w:tcPr>
            <w:tcW w:w="3086" w:type="dxa"/>
            <w:tcBorders>
              <w:top w:val="single" w:sz="8.479994" w:space="0" w:color="000000"/>
              <w:bottom w:val="single" w:sz="8.479988" w:space="0" w:color="000000"/>
              <w:left w:val="single" w:sz="8.479988" w:space="0" w:color="000000"/>
              <w:right w:val="single" w:sz="8.479994" w:space="0" w:color="000000"/>
            </w:tcBorders>
          </w:tcPr>
          <w:p>
            <w:pPr>
              <w:spacing w:before="34" w:after="0" w:line="240" w:lineRule="auto"/>
              <w:ind w:left="10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6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9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925" w:type="dxa"/>
            <w:tcBorders>
              <w:top w:val="single" w:sz="8.479994" w:space="0" w:color="000000"/>
              <w:bottom w:val="single" w:sz="8.479988" w:space="0" w:color="000000"/>
              <w:left w:val="single" w:sz="8.479994" w:space="0" w:color="000000"/>
              <w:right w:val="single" w:sz="8.479994" w:space="0" w:color="000000"/>
            </w:tcBorders>
          </w:tcPr>
          <w:p>
            <w:pPr>
              <w:spacing w:before="34" w:after="0" w:line="240" w:lineRule="auto"/>
              <w:ind w:left="106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9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9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9"/>
              </w:rPr>
              <w:t>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9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948" w:type="dxa"/>
            <w:tcBorders>
              <w:top w:val="single" w:sz="8.479994" w:space="0" w:color="000000"/>
              <w:bottom w:val="single" w:sz="8.479988" w:space="0" w:color="000000"/>
              <w:left w:val="single" w:sz="8.479994" w:space="0" w:color="000000"/>
              <w:right w:val="single" w:sz="8.479808" w:space="0" w:color="000000"/>
            </w:tcBorders>
          </w:tcPr>
          <w:p>
            <w:pPr>
              <w:spacing w:before="34" w:after="0" w:line="240" w:lineRule="auto"/>
              <w:ind w:left="11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109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108"/>
              </w:rPr>
              <w:t>CR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w w:val="116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9"/>
              </w:rPr>
              <w:t>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9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16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7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</w:p>
        </w:tc>
      </w:tr>
      <w:tr>
        <w:trPr>
          <w:trHeight w:val="473" w:hRule="exact"/>
        </w:trPr>
        <w:tc>
          <w:tcPr>
            <w:tcW w:w="3086" w:type="dxa"/>
            <w:tcBorders>
              <w:top w:val="single" w:sz="8.479988" w:space="0" w:color="000000"/>
              <w:bottom w:val="single" w:sz="8.479994" w:space="0" w:color="000000"/>
              <w:left w:val="single" w:sz="8.479988" w:space="0" w:color="000000"/>
              <w:right w:val="single" w:sz="8.479994" w:space="0" w:color="000000"/>
            </w:tcBorders>
          </w:tcPr>
          <w:p>
            <w:pPr>
              <w:spacing w:before="34" w:after="0" w:line="240" w:lineRule="auto"/>
              <w:ind w:left="10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</w:p>
        </w:tc>
        <w:tc>
          <w:tcPr>
            <w:tcW w:w="1925" w:type="dxa"/>
            <w:tcBorders>
              <w:top w:val="single" w:sz="8.479988" w:space="0" w:color="000000"/>
              <w:bottom w:val="single" w:sz="8.479994" w:space="0" w:color="000000"/>
              <w:left w:val="single" w:sz="8.479994" w:space="0" w:color="000000"/>
              <w:right w:val="single" w:sz="8.479994" w:space="0" w:color="000000"/>
            </w:tcBorders>
          </w:tcPr>
          <w:p>
            <w:pPr>
              <w:spacing w:before="34" w:after="0" w:line="240" w:lineRule="auto"/>
              <w:ind w:left="10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948" w:type="dxa"/>
            <w:tcBorders>
              <w:top w:val="single" w:sz="8.479988" w:space="0" w:color="000000"/>
              <w:bottom w:val="single" w:sz="8.479994" w:space="0" w:color="000000"/>
              <w:left w:val="single" w:sz="8.479994" w:space="0" w:color="000000"/>
              <w:right w:val="single" w:sz="8.479808" w:space="0" w:color="000000"/>
            </w:tcBorders>
          </w:tcPr>
          <w:p>
            <w:pPr>
              <w:spacing w:before="34" w:after="0" w:line="240" w:lineRule="auto"/>
              <w:ind w:left="110" w:right="-71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6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</w:p>
        </w:tc>
      </w:tr>
      <w:tr>
        <w:trPr>
          <w:trHeight w:val="473" w:hRule="exact"/>
        </w:trPr>
        <w:tc>
          <w:tcPr>
            <w:tcW w:w="3086" w:type="dxa"/>
            <w:tcBorders>
              <w:top w:val="single" w:sz="8.479994" w:space="0" w:color="000000"/>
              <w:bottom w:val="single" w:sz="8.479994" w:space="0" w:color="000000"/>
              <w:left w:val="single" w:sz="8.479988" w:space="0" w:color="000000"/>
              <w:right w:val="single" w:sz="8.479994" w:space="0" w:color="000000"/>
            </w:tcBorders>
          </w:tcPr>
          <w:p>
            <w:pPr>
              <w:spacing w:before="34" w:after="0" w:line="240" w:lineRule="auto"/>
              <w:ind w:left="10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925" w:type="dxa"/>
            <w:tcBorders>
              <w:top w:val="single" w:sz="8.479994" w:space="0" w:color="000000"/>
              <w:bottom w:val="single" w:sz="8.479994" w:space="0" w:color="000000"/>
              <w:left w:val="single" w:sz="8.479994" w:space="0" w:color="000000"/>
              <w:right w:val="single" w:sz="8.479994" w:space="0" w:color="000000"/>
            </w:tcBorders>
          </w:tcPr>
          <w:p>
            <w:pPr>
              <w:spacing w:before="34" w:after="0" w:line="240" w:lineRule="auto"/>
              <w:ind w:left="104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948" w:type="dxa"/>
            <w:tcBorders>
              <w:top w:val="single" w:sz="8.479994" w:space="0" w:color="000000"/>
              <w:bottom w:val="single" w:sz="8.479994" w:space="0" w:color="000000"/>
              <w:left w:val="single" w:sz="8.479994" w:space="0" w:color="000000"/>
              <w:right w:val="single" w:sz="8.479808" w:space="0" w:color="000000"/>
            </w:tcBorders>
          </w:tcPr>
          <w:p>
            <w:pPr>
              <w:spacing w:before="34" w:after="0" w:line="240" w:lineRule="auto"/>
              <w:ind w:left="109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QU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6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</w:p>
        </w:tc>
      </w:tr>
      <w:tr>
        <w:trPr>
          <w:trHeight w:val="473" w:hRule="exact"/>
        </w:trPr>
        <w:tc>
          <w:tcPr>
            <w:tcW w:w="3086" w:type="dxa"/>
            <w:tcBorders>
              <w:top w:val="single" w:sz="8.479994" w:space="0" w:color="000000"/>
              <w:bottom w:val="single" w:sz="8.479994" w:space="0" w:color="000000"/>
              <w:left w:val="single" w:sz="8.479988" w:space="0" w:color="000000"/>
              <w:right w:val="single" w:sz="8.479994" w:space="0" w:color="000000"/>
            </w:tcBorders>
          </w:tcPr>
          <w:p>
            <w:pPr>
              <w:spacing w:before="34" w:after="0" w:line="240" w:lineRule="auto"/>
              <w:ind w:left="10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6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Y</w:t>
            </w:r>
          </w:p>
        </w:tc>
        <w:tc>
          <w:tcPr>
            <w:tcW w:w="1925" w:type="dxa"/>
            <w:tcBorders>
              <w:top w:val="single" w:sz="8.479994" w:space="0" w:color="000000"/>
              <w:bottom w:val="single" w:sz="8.479994" w:space="0" w:color="000000"/>
              <w:left w:val="single" w:sz="8.479994" w:space="0" w:color="000000"/>
              <w:right w:val="single" w:sz="8.479994" w:space="0" w:color="000000"/>
            </w:tcBorders>
          </w:tcPr>
          <w:p>
            <w:pPr>
              <w:spacing w:before="34" w:after="0" w:line="240" w:lineRule="auto"/>
              <w:ind w:left="10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(50)</w:t>
            </w:r>
          </w:p>
        </w:tc>
        <w:tc>
          <w:tcPr>
            <w:tcW w:w="3948" w:type="dxa"/>
            <w:tcBorders>
              <w:top w:val="single" w:sz="8.479994" w:space="0" w:color="000000"/>
              <w:bottom w:val="single" w:sz="8.479994" w:space="0" w:color="000000"/>
              <w:left w:val="single" w:sz="8.479994" w:space="0" w:color="000000"/>
              <w:right w:val="single" w:sz="8.479808" w:space="0" w:color="000000"/>
            </w:tcBorders>
          </w:tcPr>
          <w:p>
            <w:pPr>
              <w:spacing w:before="34" w:after="0" w:line="240" w:lineRule="auto"/>
              <w:ind w:left="11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Q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6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</w:p>
        </w:tc>
      </w:tr>
      <w:tr>
        <w:trPr>
          <w:trHeight w:val="473" w:hRule="exact"/>
        </w:trPr>
        <w:tc>
          <w:tcPr>
            <w:tcW w:w="3086" w:type="dxa"/>
            <w:tcBorders>
              <w:top w:val="single" w:sz="8.479994" w:space="0" w:color="000000"/>
              <w:bottom w:val="single" w:sz="8.479994" w:space="0" w:color="000000"/>
              <w:left w:val="single" w:sz="8.479988" w:space="0" w:color="000000"/>
              <w:right w:val="single" w:sz="8.479994" w:space="0" w:color="000000"/>
            </w:tcBorders>
          </w:tcPr>
          <w:p>
            <w:pPr>
              <w:spacing w:before="34" w:after="0" w:line="240" w:lineRule="auto"/>
              <w:ind w:left="10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NO</w:t>
            </w:r>
          </w:p>
        </w:tc>
        <w:tc>
          <w:tcPr>
            <w:tcW w:w="1925" w:type="dxa"/>
            <w:tcBorders>
              <w:top w:val="single" w:sz="8.479994" w:space="0" w:color="000000"/>
              <w:bottom w:val="single" w:sz="8.479994" w:space="0" w:color="000000"/>
              <w:left w:val="single" w:sz="8.479994" w:space="0" w:color="000000"/>
              <w:right w:val="single" w:sz="8.479994" w:space="0" w:color="000000"/>
            </w:tcBorders>
          </w:tcPr>
          <w:p>
            <w:pPr>
              <w:spacing w:before="34" w:after="0" w:line="240" w:lineRule="auto"/>
              <w:ind w:left="106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948" w:type="dxa"/>
            <w:tcBorders>
              <w:top w:val="single" w:sz="8.479994" w:space="0" w:color="000000"/>
              <w:bottom w:val="single" w:sz="8.479994" w:space="0" w:color="000000"/>
              <w:left w:val="single" w:sz="8.479994" w:space="0" w:color="000000"/>
              <w:right w:val="single" w:sz="8.479808" w:space="0" w:color="000000"/>
            </w:tcBorders>
          </w:tcPr>
          <w:p>
            <w:pPr>
              <w:spacing w:before="34" w:after="0" w:line="240" w:lineRule="auto"/>
              <w:ind w:left="11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Q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6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</w:p>
        </w:tc>
      </w:tr>
      <w:tr>
        <w:trPr>
          <w:trHeight w:val="473" w:hRule="exact"/>
        </w:trPr>
        <w:tc>
          <w:tcPr>
            <w:tcW w:w="3086" w:type="dxa"/>
            <w:tcBorders>
              <w:top w:val="single" w:sz="8.479994" w:space="0" w:color="000000"/>
              <w:bottom w:val="single" w:sz="8.479994" w:space="0" w:color="000000"/>
              <w:left w:val="single" w:sz="8.479988" w:space="0" w:color="000000"/>
              <w:right w:val="single" w:sz="8.479994" w:space="0" w:color="000000"/>
            </w:tcBorders>
          </w:tcPr>
          <w:p>
            <w:pPr>
              <w:spacing w:before="31" w:after="0" w:line="240" w:lineRule="auto"/>
              <w:ind w:left="10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</w:p>
        </w:tc>
        <w:tc>
          <w:tcPr>
            <w:tcW w:w="1925" w:type="dxa"/>
            <w:tcBorders>
              <w:top w:val="single" w:sz="8.479994" w:space="0" w:color="000000"/>
              <w:bottom w:val="single" w:sz="8.479994" w:space="0" w:color="000000"/>
              <w:left w:val="single" w:sz="8.479994" w:space="0" w:color="000000"/>
              <w:right w:val="single" w:sz="8.479994" w:space="0" w:color="000000"/>
            </w:tcBorders>
          </w:tcPr>
          <w:p>
            <w:pPr>
              <w:spacing w:before="31" w:after="0" w:line="240" w:lineRule="auto"/>
              <w:ind w:left="10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948" w:type="dxa"/>
            <w:tcBorders>
              <w:top w:val="single" w:sz="8.479994" w:space="0" w:color="000000"/>
              <w:bottom w:val="single" w:sz="8.479994" w:space="0" w:color="000000"/>
              <w:left w:val="single" w:sz="8.479994" w:space="0" w:color="000000"/>
              <w:right w:val="single" w:sz="8.479808" w:space="0" w:color="000000"/>
            </w:tcBorders>
          </w:tcPr>
          <w:p>
            <w:pPr>
              <w:spacing w:before="0" w:after="0" w:line="272" w:lineRule="exact"/>
              <w:ind w:left="12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Q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6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</w:p>
        </w:tc>
      </w:tr>
      <w:tr>
        <w:trPr>
          <w:trHeight w:val="470" w:hRule="exact"/>
        </w:trPr>
        <w:tc>
          <w:tcPr>
            <w:tcW w:w="3086" w:type="dxa"/>
            <w:tcBorders>
              <w:top w:val="single" w:sz="8.479994" w:space="0" w:color="000000"/>
              <w:bottom w:val="single" w:sz="8.479995" w:space="0" w:color="000000"/>
              <w:left w:val="single" w:sz="8.479988" w:space="0" w:color="000000"/>
              <w:right w:val="single" w:sz="8.479994" w:space="0" w:color="000000"/>
            </w:tcBorders>
          </w:tcPr>
          <w:p>
            <w:pPr>
              <w:spacing w:before="29" w:after="0" w:line="240" w:lineRule="auto"/>
              <w:ind w:left="10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</w:t>
            </w:r>
          </w:p>
        </w:tc>
        <w:tc>
          <w:tcPr>
            <w:tcW w:w="1925" w:type="dxa"/>
            <w:tcBorders>
              <w:top w:val="single" w:sz="8.479994" w:space="0" w:color="000000"/>
              <w:bottom w:val="single" w:sz="8.479995" w:space="0" w:color="000000"/>
              <w:left w:val="single" w:sz="8.479994" w:space="0" w:color="000000"/>
              <w:right w:val="single" w:sz="8.479994" w:space="0" w:color="000000"/>
            </w:tcBorders>
          </w:tcPr>
          <w:p>
            <w:pPr>
              <w:spacing w:before="29" w:after="0" w:line="240" w:lineRule="auto"/>
              <w:ind w:left="10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948" w:type="dxa"/>
            <w:tcBorders>
              <w:top w:val="single" w:sz="8.479994" w:space="0" w:color="000000"/>
              <w:bottom w:val="single" w:sz="8.479995" w:space="0" w:color="000000"/>
              <w:left w:val="single" w:sz="8.479994" w:space="0" w:color="000000"/>
              <w:right w:val="single" w:sz="8.479808" w:space="0" w:color="000000"/>
            </w:tcBorders>
          </w:tcPr>
          <w:p>
            <w:pPr>
              <w:spacing w:before="0" w:after="0" w:line="269" w:lineRule="exact"/>
              <w:ind w:left="12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pgMar w:header="452" w:footer="555" w:top="880" w:bottom="740" w:left="1680" w:right="1020"/>
          <w:pgSz w:w="11920" w:h="16840"/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32"/>
          <w:szCs w:val="32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ANVAS</w:t>
      </w:r>
      <w:r>
        <w:rPr>
          <w:rFonts w:ascii="Times New Roman" w:hAnsi="Times New Roman" w:cs="Times New Roman" w:eastAsia="Times New Roman"/>
          <w:sz w:val="32"/>
          <w:szCs w:val="3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7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9"/>
        </w:rPr>
        <w:t>P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7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32"/>
          <w:szCs w:val="32"/>
          <w:spacing w:val="4"/>
          <w:w w:val="108"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8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8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16"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7"/>
        </w:rPr>
        <w:t>O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7.1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7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3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y</w:t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39.999304pt;height:311.52pt;mso-position-horizontal-relative:char;mso-position-vertical-relative:line" type="#_x0000_t75">
            <v:imagedata r:id="rId1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4" w:after="0" w:line="240" w:lineRule="auto"/>
        <w:ind w:left="3298" w:right="338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.1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1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6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3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t: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t?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NumType w:start="20"/>
          <w:pgMar w:footer="555" w:header="452" w:top="880" w:bottom="740" w:left="1680" w:right="1220"/>
          <w:footerReference w:type="default" r:id="rId17"/>
          <w:pgSz w:w="11920" w:h="1684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240" w:lineRule="auto"/>
        <w:ind w:left="120" w:right="5087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7.2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8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8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8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spacing w:val="6"/>
          <w:w w:val="10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8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mm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8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8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</w:t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60" w:lineRule="auto"/>
        <w:ind w:left="120" w:right="15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nfo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12" w:after="0" w:line="240" w:lineRule="auto"/>
        <w:ind w:left="3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19.065473pt;height:433.95pt;mso-position-horizontal-relative:char;mso-position-vertical-relative:line" type="#_x0000_t75">
            <v:imagedata r:id="rId1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7" w:after="0" w:line="240" w:lineRule="auto"/>
        <w:ind w:left="29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.2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7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7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1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1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20" w:right="5815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rs-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s-A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2"/>
          <w:szCs w:val="22"/>
          <w:spacing w:val="0"/>
          <w:w w:val="46"/>
        </w:rPr>
        <w:t></w:t>
      </w:r>
      <w:r>
        <w:rPr>
          <w:rFonts w:ascii="Segoe MDL2 Assets" w:hAnsi="Segoe MDL2 Assets" w:cs="Segoe MDL2 Assets" w:eastAsia="Segoe MDL2 Assets"/>
          <w:sz w:val="22"/>
          <w:szCs w:val="22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2"/>
          <w:szCs w:val="22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</w:p>
    <w:p>
      <w:pPr>
        <w:jc w:val="left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7.3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</w:t>
      </w:r>
    </w:p>
    <w:p>
      <w:pPr>
        <w:spacing w:before="23" w:after="0" w:line="410" w:lineRule="atLeast"/>
        <w:ind w:left="120" w:right="157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6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5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8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32.134195pt;height:330pt;mso-position-horizontal-relative:char;mso-position-vertical-relative:line" type="#_x0000_t75">
            <v:imagedata r:id="rId2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71" w:lineRule="exact"/>
        <w:ind w:left="120" w:right="-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9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.3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7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880" w:bottom="740" w:left="1680" w:right="1220"/>
          <w:cols w:num="2" w:equalWidth="0">
            <w:col w:w="3079" w:space="336"/>
            <w:col w:w="5605"/>
          </w:cols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jc w:val="left"/>
        <w:spacing w:after="0"/>
        <w:sectPr>
          <w:type w:val="continuous"/>
          <w:pgSz w:w="11920" w:h="16840"/>
          <w:pgMar w:top="880" w:bottom="740" w:left="1680" w:right="122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240" w:lineRule="auto"/>
        <w:ind w:left="120" w:right="4842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7.4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0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0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0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1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1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Deve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61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</w:t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60" w:lineRule="auto"/>
        <w:ind w:left="120" w:right="15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ppro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12" w:after="0" w:line="240" w:lineRule="auto"/>
        <w:ind w:left="20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29.919267pt;height:371.58pt;mso-position-horizontal-relative:char;mso-position-vertical-relative:line" type="#_x0000_t75">
            <v:imagedata r:id="rId2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6" w:after="0" w:line="240" w:lineRule="auto"/>
        <w:ind w:left="28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.4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du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9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ev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1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1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20" w:right="5815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Purpos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e: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purpo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fun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Rejec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jc w:val="left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auto"/>
        <w:ind w:left="120" w:right="3753"/>
        <w:jc w:val="both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32"/>
          <w:szCs w:val="32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16"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spacing w:val="2"/>
          <w:w w:val="105"/>
        </w:rPr>
        <w:t>M</w:t>
      </w:r>
      <w:r>
        <w:rPr>
          <w:rFonts w:ascii="Times New Roman" w:hAnsi="Times New Roman" w:cs="Times New Roman" w:eastAsia="Times New Roman"/>
          <w:sz w:val="32"/>
          <w:szCs w:val="32"/>
          <w:spacing w:val="-3"/>
          <w:w w:val="109"/>
        </w:rPr>
        <w:t>P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8"/>
        </w:rPr>
        <w:t>L</w:t>
      </w:r>
      <w:r>
        <w:rPr>
          <w:rFonts w:ascii="Times New Roman" w:hAnsi="Times New Roman" w:cs="Times New Roman" w:eastAsia="Times New Roman"/>
          <w:sz w:val="32"/>
          <w:szCs w:val="32"/>
          <w:spacing w:val="4"/>
          <w:w w:val="108"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5"/>
        </w:rPr>
        <w:t>M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8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8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spacing w:val="4"/>
          <w:w w:val="116"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7"/>
        </w:rPr>
        <w:t>O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20" w:right="7516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8.1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4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g</w:t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60" w:lineRule="auto"/>
        <w:ind w:left="120" w:right="155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timati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on.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ill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tial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8" w:after="0" w:line="240" w:lineRule="auto"/>
        <w:ind w:left="120" w:right="684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99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59" w:lineRule="auto"/>
        <w:ind w:left="120" w:right="16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ssword.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e/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n,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12" w:after="0" w:line="240" w:lineRule="auto"/>
        <w:ind w:left="120" w:right="6824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2"/>
          <w:w w:val="107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7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7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7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7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7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7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7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59" w:lineRule="auto"/>
        <w:ind w:left="120" w:right="15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Upd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12" w:after="0" w:line="240" w:lineRule="auto"/>
        <w:ind w:left="120" w:right="662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120" w:right="15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nks.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360" w:lineRule="auto"/>
        <w:ind w:left="120" w:right="156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np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box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rds,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npu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ata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bound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ata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npu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</w:t>
      </w:r>
    </w:p>
    <w:p>
      <w:pPr>
        <w:spacing w:before="6" w:after="0" w:line="360" w:lineRule="auto"/>
        <w:ind w:left="120" w:right="15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am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ami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jc w:val="both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316" w:lineRule="exact"/>
        <w:ind w:left="12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position w:val="-1"/>
        </w:rPr>
        <w:t>8.2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position w:val="-1"/>
        </w:rPr>
        <w:t>es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  <w:position w:val="-1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12"/>
          <w:position w:val="-1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position w:val="-1"/>
        </w:rPr>
        <w:t>se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3" w:after="0" w:line="226" w:lineRule="exact"/>
        <w:ind w:left="3049" w:right="312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se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8"/>
          <w:position w:val="-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8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8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99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-1"/>
        </w:rPr>
        <w:t>gi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205.400028" w:type="dxa"/>
      </w:tblPr>
      <w:tblGrid/>
      <w:tr>
        <w:trPr>
          <w:trHeight w:val="389" w:hRule="exact"/>
        </w:trPr>
        <w:tc>
          <w:tcPr>
            <w:tcW w:w="571" w:type="dxa"/>
            <w:tcBorders>
              <w:top w:val="single" w:sz="4.640" w:space="0" w:color="000000"/>
              <w:bottom w:val="single" w:sz="4.640" w:space="0" w:color="000000"/>
              <w:left w:val="single" w:sz="4.639994" w:space="0" w:color="000000"/>
              <w:right w:val="single" w:sz="4.639994" w:space="0" w:color="000000"/>
            </w:tcBorders>
          </w:tcPr>
          <w:p>
            <w:pPr>
              <w:spacing w:before="0" w:after="0" w:line="251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No.</w:t>
            </w:r>
          </w:p>
        </w:tc>
        <w:tc>
          <w:tcPr>
            <w:tcW w:w="2940" w:type="dxa"/>
            <w:tcBorders>
              <w:top w:val="single" w:sz="4.640" w:space="0" w:color="000000"/>
              <w:bottom w:val="single" w:sz="4.640" w:space="0" w:color="000000"/>
              <w:left w:val="single" w:sz="4.639994" w:space="0" w:color="000000"/>
              <w:right w:val="single" w:sz="4.639904" w:space="0" w:color="000000"/>
            </w:tcBorders>
          </w:tcPr>
          <w:p>
            <w:pPr>
              <w:spacing w:before="0" w:after="0" w:line="251" w:lineRule="exact"/>
              <w:ind w:left="101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3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33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11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2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io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11"/>
              </w:rPr>
              <w:t>n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560" w:type="dxa"/>
            <w:tcBorders>
              <w:top w:val="single" w:sz="4.640" w:space="0" w:color="000000"/>
              <w:bottom w:val="single" w:sz="4.640" w:space="0" w:color="000000"/>
              <w:left w:val="single" w:sz="4.639904" w:space="0" w:color="000000"/>
              <w:right w:val="single" w:sz="4.639904" w:space="0" w:color="000000"/>
            </w:tcBorders>
          </w:tcPr>
          <w:p>
            <w:pPr>
              <w:spacing w:before="0" w:after="0" w:line="251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w w:val="117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w w:val="111"/>
              </w:rPr>
              <w:t>n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11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11"/>
              </w:rPr>
              <w:t>u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2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3401" w:type="dxa"/>
            <w:tcBorders>
              <w:top w:val="single" w:sz="4.640" w:space="0" w:color="000000"/>
              <w:bottom w:val="single" w:sz="4.640" w:space="0" w:color="000000"/>
              <w:left w:val="single" w:sz="4.639904" w:space="0" w:color="000000"/>
              <w:right w:val="single" w:sz="4.64009" w:space="0" w:color="000000"/>
            </w:tcBorders>
          </w:tcPr>
          <w:p>
            <w:pPr>
              <w:spacing w:before="0" w:after="0" w:line="251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w w:val="108"/>
              </w:rPr>
              <w:t>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w w:val="111"/>
              </w:rPr>
              <w:t>u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2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11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11"/>
              </w:rPr>
              <w:t>u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2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631" w:hRule="exact"/>
        </w:trPr>
        <w:tc>
          <w:tcPr>
            <w:tcW w:w="571" w:type="dxa"/>
            <w:tcBorders>
              <w:top w:val="single" w:sz="4.640" w:space="0" w:color="000000"/>
              <w:bottom w:val="single" w:sz="4.640" w:space="0" w:color="000000"/>
              <w:left w:val="single" w:sz="4.639994" w:space="0" w:color="000000"/>
              <w:right w:val="single" w:sz="4.639994" w:space="0" w:color="000000"/>
            </w:tcBorders>
          </w:tcPr>
          <w:p>
            <w:pPr>
              <w:spacing w:before="15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1</w:t>
            </w:r>
          </w:p>
        </w:tc>
        <w:tc>
          <w:tcPr>
            <w:tcW w:w="2940" w:type="dxa"/>
            <w:tcBorders>
              <w:top w:val="single" w:sz="4.640" w:space="0" w:color="000000"/>
              <w:bottom w:val="single" w:sz="4.640" w:space="0" w:color="000000"/>
              <w:left w:val="single" w:sz="4.639994" w:space="0" w:color="000000"/>
              <w:right w:val="single" w:sz="4.639904" w:space="0" w:color="000000"/>
            </w:tcBorders>
          </w:tcPr>
          <w:p>
            <w:pPr>
              <w:spacing w:before="15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103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3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fi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3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4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pty</w:t>
            </w:r>
          </w:p>
        </w:tc>
        <w:tc>
          <w:tcPr>
            <w:tcW w:w="1560" w:type="dxa"/>
            <w:tcBorders>
              <w:top w:val="single" w:sz="4.640" w:space="0" w:color="000000"/>
              <w:bottom w:val="single" w:sz="4.640" w:space="0" w:color="000000"/>
              <w:left w:val="single" w:sz="4.639904" w:space="0" w:color="000000"/>
              <w:right w:val="single" w:sz="4.639904" w:space="0" w:color="000000"/>
            </w:tcBorders>
          </w:tcPr>
          <w:p>
            <w:pPr>
              <w:spacing w:before="0" w:after="0" w:line="248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-</w:t>
            </w:r>
          </w:p>
        </w:tc>
        <w:tc>
          <w:tcPr>
            <w:tcW w:w="3401" w:type="dxa"/>
            <w:tcBorders>
              <w:top w:val="single" w:sz="4.640" w:space="0" w:color="000000"/>
              <w:bottom w:val="single" w:sz="4.640" w:space="0" w:color="000000"/>
              <w:left w:val="single" w:sz="4.639904" w:space="0" w:color="000000"/>
              <w:right w:val="single" w:sz="4.64009" w:space="0" w:color="000000"/>
            </w:tcBorders>
          </w:tcPr>
          <w:p>
            <w:pPr>
              <w:spacing w:before="0" w:after="0" w:line="248" w:lineRule="exact"/>
              <w:ind w:left="101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Show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the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lo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</w:p>
        </w:tc>
      </w:tr>
      <w:tr>
        <w:trPr>
          <w:trHeight w:val="768" w:hRule="exact"/>
        </w:trPr>
        <w:tc>
          <w:tcPr>
            <w:tcW w:w="571" w:type="dxa"/>
            <w:tcBorders>
              <w:top w:val="single" w:sz="4.640" w:space="0" w:color="000000"/>
              <w:bottom w:val="single" w:sz="4.639904" w:space="0" w:color="000000"/>
              <w:left w:val="single" w:sz="4.639994" w:space="0" w:color="000000"/>
              <w:right w:val="single" w:sz="4.639994" w:space="0" w:color="000000"/>
            </w:tcBorders>
          </w:tcPr>
          <w:p>
            <w:pPr>
              <w:spacing w:before="13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2</w:t>
            </w:r>
          </w:p>
        </w:tc>
        <w:tc>
          <w:tcPr>
            <w:tcW w:w="2940" w:type="dxa"/>
            <w:tcBorders>
              <w:top w:val="single" w:sz="4.640" w:space="0" w:color="000000"/>
              <w:bottom w:val="single" w:sz="4.639904" w:space="0" w:color="000000"/>
              <w:left w:val="single" w:sz="4.639994" w:space="0" w:color="000000"/>
              <w:right w:val="single" w:sz="4.639904" w:space="0" w:color="000000"/>
            </w:tcBorders>
          </w:tcPr>
          <w:p>
            <w:pPr>
              <w:spacing w:before="0" w:after="0" w:line="246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4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ht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3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er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&amp;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ssword</w:t>
            </w:r>
          </w:p>
        </w:tc>
        <w:tc>
          <w:tcPr>
            <w:tcW w:w="1560" w:type="dxa"/>
            <w:tcBorders>
              <w:top w:val="single" w:sz="4.640" w:space="0" w:color="000000"/>
              <w:bottom w:val="single" w:sz="4.639904" w:space="0" w:color="000000"/>
              <w:left w:val="single" w:sz="4.639904" w:space="0" w:color="000000"/>
              <w:right w:val="single" w:sz="4.639904" w:space="0" w:color="000000"/>
            </w:tcBorders>
          </w:tcPr>
          <w:p>
            <w:pPr>
              <w:spacing w:before="0" w:after="0" w:line="24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3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Us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5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</w:t>
            </w:r>
          </w:p>
          <w:p>
            <w:pPr>
              <w:spacing w:before="6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asswo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</w:t>
            </w:r>
          </w:p>
        </w:tc>
        <w:tc>
          <w:tcPr>
            <w:tcW w:w="3401" w:type="dxa"/>
            <w:tcBorders>
              <w:top w:val="single" w:sz="4.640" w:space="0" w:color="000000"/>
              <w:bottom w:val="single" w:sz="4.639904" w:space="0" w:color="000000"/>
              <w:left w:val="single" w:sz="4.639904" w:space="0" w:color="000000"/>
              <w:right w:val="single" w:sz="4.64009" w:space="0" w:color="000000"/>
            </w:tcBorders>
          </w:tcPr>
          <w:p>
            <w:pPr>
              <w:spacing w:before="0" w:after="0" w:line="246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Load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4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in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3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ty</w:t>
            </w:r>
          </w:p>
        </w:tc>
      </w:tr>
      <w:tr>
        <w:trPr>
          <w:trHeight w:val="770" w:hRule="exact"/>
        </w:trPr>
        <w:tc>
          <w:tcPr>
            <w:tcW w:w="571" w:type="dxa"/>
            <w:tcBorders>
              <w:top w:val="single" w:sz="4.639904" w:space="0" w:color="000000"/>
              <w:bottom w:val="single" w:sz="4.640085" w:space="0" w:color="000000"/>
              <w:left w:val="single" w:sz="4.639994" w:space="0" w:color="000000"/>
              <w:right w:val="single" w:sz="4.639994" w:space="0" w:color="000000"/>
            </w:tcBorders>
          </w:tcPr>
          <w:p>
            <w:pPr>
              <w:spacing w:before="13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3</w:t>
            </w:r>
          </w:p>
        </w:tc>
        <w:tc>
          <w:tcPr>
            <w:tcW w:w="2940" w:type="dxa"/>
            <w:tcBorders>
              <w:top w:val="single" w:sz="4.639904" w:space="0" w:color="000000"/>
              <w:bottom w:val="single" w:sz="4.640085" w:space="0" w:color="000000"/>
              <w:left w:val="single" w:sz="4.639994" w:space="0" w:color="000000"/>
              <w:right w:val="single" w:sz="4.639904" w:space="0" w:color="000000"/>
            </w:tcBorders>
          </w:tcPr>
          <w:p>
            <w:pPr>
              <w:spacing w:before="0" w:after="0" w:line="246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W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rong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User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&amp;</w:t>
            </w:r>
          </w:p>
          <w:p>
            <w:pPr>
              <w:spacing w:before="6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ssword</w:t>
            </w:r>
          </w:p>
        </w:tc>
        <w:tc>
          <w:tcPr>
            <w:tcW w:w="1560" w:type="dxa"/>
            <w:tcBorders>
              <w:top w:val="single" w:sz="4.639904" w:space="0" w:color="000000"/>
              <w:bottom w:val="single" w:sz="4.640085" w:space="0" w:color="000000"/>
              <w:left w:val="single" w:sz="4.639904" w:space="0" w:color="000000"/>
              <w:right w:val="single" w:sz="4.639904" w:space="0" w:color="000000"/>
            </w:tcBorders>
          </w:tcPr>
          <w:p>
            <w:pPr>
              <w:spacing w:before="0" w:after="0" w:line="246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3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5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</w:t>
            </w:r>
          </w:p>
          <w:p>
            <w:pPr>
              <w:spacing w:before="6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asswo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</w:t>
            </w:r>
          </w:p>
        </w:tc>
        <w:tc>
          <w:tcPr>
            <w:tcW w:w="3401" w:type="dxa"/>
            <w:tcBorders>
              <w:top w:val="single" w:sz="4.639904" w:space="0" w:color="000000"/>
              <w:bottom w:val="single" w:sz="4.640085" w:space="0" w:color="000000"/>
              <w:left w:val="single" w:sz="4.639904" w:space="0" w:color="000000"/>
              <w:right w:val="single" w:sz="4.64009" w:space="0" w:color="000000"/>
            </w:tcBorders>
          </w:tcPr>
          <w:p>
            <w:pPr>
              <w:spacing w:before="0" w:after="0" w:line="246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5"/>
                <w:w w:val="100"/>
              </w:rPr>
              <w:t>w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3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4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ss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“En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er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3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id</w:t>
            </w:r>
          </w:p>
          <w:p>
            <w:pPr>
              <w:spacing w:before="6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4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ail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5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’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nd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passw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rd”</w:t>
            </w:r>
          </w:p>
        </w:tc>
      </w:tr>
    </w:tbl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3" w:after="0" w:line="240" w:lineRule="auto"/>
        <w:ind w:left="280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8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gis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1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1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81.400051" w:type="dxa"/>
      </w:tblPr>
      <w:tblGrid/>
      <w:tr>
        <w:trPr>
          <w:trHeight w:val="389" w:hRule="exact"/>
        </w:trPr>
        <w:tc>
          <w:tcPr>
            <w:tcW w:w="540" w:type="dxa"/>
            <w:tcBorders>
              <w:top w:val="single" w:sz="4.639904" w:space="0" w:color="000000"/>
              <w:bottom w:val="single" w:sz="4.640084" w:space="0" w:color="000000"/>
              <w:left w:val="single" w:sz="4.640" w:space="0" w:color="000000"/>
              <w:right w:val="single" w:sz="4.639994" w:space="0" w:color="000000"/>
            </w:tcBorders>
          </w:tcPr>
          <w:p>
            <w:pPr>
              <w:spacing w:before="0" w:after="0" w:line="251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No.</w:t>
            </w:r>
          </w:p>
        </w:tc>
        <w:tc>
          <w:tcPr>
            <w:tcW w:w="2906" w:type="dxa"/>
            <w:tcBorders>
              <w:top w:val="single" w:sz="4.639904" w:space="0" w:color="000000"/>
              <w:bottom w:val="single" w:sz="4.640084" w:space="0" w:color="000000"/>
              <w:left w:val="single" w:sz="4.639994" w:space="0" w:color="000000"/>
              <w:right w:val="single" w:sz="4.64009" w:space="0" w:color="000000"/>
            </w:tcBorders>
          </w:tcPr>
          <w:p>
            <w:pPr>
              <w:spacing w:before="0" w:after="0" w:line="251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33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11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2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io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11"/>
              </w:rPr>
              <w:t>n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242" w:type="dxa"/>
            <w:tcBorders>
              <w:top w:val="single" w:sz="4.639904" w:space="0" w:color="000000"/>
              <w:bottom w:val="single" w:sz="4.640084" w:space="0" w:color="000000"/>
              <w:left w:val="single" w:sz="4.64009" w:space="0" w:color="000000"/>
              <w:right w:val="single" w:sz="4.640084" w:space="0" w:color="000000"/>
            </w:tcBorders>
          </w:tcPr>
          <w:p>
            <w:pPr>
              <w:spacing w:before="0" w:after="0" w:line="251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w w:val="117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w w:val="111"/>
              </w:rPr>
              <w:t>np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11"/>
              </w:rPr>
              <w:t>u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2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832" w:type="dxa"/>
            <w:tcBorders>
              <w:top w:val="single" w:sz="4.639904" w:space="0" w:color="000000"/>
              <w:bottom w:val="single" w:sz="4.640084" w:space="0" w:color="000000"/>
              <w:left w:val="single" w:sz="4.640084" w:space="0" w:color="000000"/>
              <w:right w:val="single" w:sz="4.64009" w:space="0" w:color="000000"/>
            </w:tcBorders>
          </w:tcPr>
          <w:p>
            <w:pPr>
              <w:spacing w:before="0" w:after="0" w:line="251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w w:val="108"/>
              </w:rPr>
              <w:t>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w w:val="111"/>
              </w:rPr>
              <w:t>u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2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11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11"/>
              </w:rPr>
              <w:t>u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2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713" w:hRule="exact"/>
        </w:trPr>
        <w:tc>
          <w:tcPr>
            <w:tcW w:w="540" w:type="dxa"/>
            <w:tcBorders>
              <w:top w:val="single" w:sz="4.640084" w:space="0" w:color="000000"/>
              <w:bottom w:val="single" w:sz="4.640084" w:space="0" w:color="000000"/>
              <w:left w:val="single" w:sz="4.640" w:space="0" w:color="000000"/>
              <w:right w:val="single" w:sz="4.639994" w:space="0" w:color="000000"/>
            </w:tcBorders>
          </w:tcPr>
          <w:p>
            <w:pPr>
              <w:spacing w:before="13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1</w:t>
            </w:r>
          </w:p>
        </w:tc>
        <w:tc>
          <w:tcPr>
            <w:tcW w:w="2906" w:type="dxa"/>
            <w:tcBorders>
              <w:top w:val="single" w:sz="4.640084" w:space="0" w:color="000000"/>
              <w:bottom w:val="single" w:sz="4.640084" w:space="0" w:color="000000"/>
              <w:left w:val="single" w:sz="4.639994" w:space="0" w:color="000000"/>
              <w:right w:val="single" w:sz="4.64009" w:space="0" w:color="000000"/>
            </w:tcBorders>
          </w:tcPr>
          <w:p>
            <w:pPr>
              <w:spacing w:before="13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103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3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fi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3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4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pty</w:t>
            </w:r>
          </w:p>
        </w:tc>
        <w:tc>
          <w:tcPr>
            <w:tcW w:w="2242" w:type="dxa"/>
            <w:tcBorders>
              <w:top w:val="single" w:sz="4.640084" w:space="0" w:color="000000"/>
              <w:bottom w:val="single" w:sz="4.640084" w:space="0" w:color="000000"/>
              <w:left w:val="single" w:sz="4.64009" w:space="0" w:color="000000"/>
              <w:right w:val="single" w:sz="4.640084" w:space="0" w:color="000000"/>
            </w:tcBorders>
          </w:tcPr>
          <w:p>
            <w:pPr>
              <w:spacing w:before="13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101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-</w:t>
            </w:r>
          </w:p>
        </w:tc>
        <w:tc>
          <w:tcPr>
            <w:tcW w:w="2832" w:type="dxa"/>
            <w:tcBorders>
              <w:top w:val="single" w:sz="4.640084" w:space="0" w:color="000000"/>
              <w:bottom w:val="single" w:sz="4.640084" w:space="0" w:color="000000"/>
              <w:left w:val="single" w:sz="4.640084" w:space="0" w:color="000000"/>
              <w:right w:val="single" w:sz="4.64009" w:space="0" w:color="000000"/>
            </w:tcBorders>
          </w:tcPr>
          <w:p>
            <w:pPr>
              <w:spacing w:before="13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103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how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the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at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Pa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</w:p>
        </w:tc>
      </w:tr>
      <w:tr>
        <w:trPr>
          <w:trHeight w:val="1908" w:hRule="exact"/>
        </w:trPr>
        <w:tc>
          <w:tcPr>
            <w:tcW w:w="540" w:type="dxa"/>
            <w:tcBorders>
              <w:top w:val="single" w:sz="4.640084" w:space="0" w:color="000000"/>
              <w:bottom w:val="single" w:sz="4.639724" w:space="0" w:color="000000"/>
              <w:left w:val="single" w:sz="4.640" w:space="0" w:color="000000"/>
              <w:right w:val="single" w:sz="4.639994" w:space="0" w:color="000000"/>
            </w:tcBorders>
          </w:tcPr>
          <w:p>
            <w:pPr>
              <w:spacing w:before="13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2</w:t>
            </w:r>
          </w:p>
        </w:tc>
        <w:tc>
          <w:tcPr>
            <w:tcW w:w="2906" w:type="dxa"/>
            <w:tcBorders>
              <w:top w:val="single" w:sz="4.640084" w:space="0" w:color="000000"/>
              <w:bottom w:val="single" w:sz="4.639724" w:space="0" w:color="000000"/>
              <w:left w:val="single" w:sz="4.639994" w:space="0" w:color="000000"/>
              <w:right w:val="single" w:sz="4.64009" w:space="0" w:color="000000"/>
            </w:tcBorders>
          </w:tcPr>
          <w:p>
            <w:pPr>
              <w:spacing w:before="13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359" w:lineRule="auto"/>
              <w:ind w:left="102" w:right="43" w:firstLine="1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ht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Det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ld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x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box</w:t>
            </w:r>
          </w:p>
        </w:tc>
        <w:tc>
          <w:tcPr>
            <w:tcW w:w="2242" w:type="dxa"/>
            <w:tcBorders>
              <w:top w:val="single" w:sz="4.640084" w:space="0" w:color="000000"/>
              <w:bottom w:val="single" w:sz="4.639724" w:space="0" w:color="000000"/>
              <w:left w:val="single" w:sz="4.64009" w:space="0" w:color="000000"/>
              <w:right w:val="single" w:sz="4.640084" w:space="0" w:color="000000"/>
            </w:tcBorders>
          </w:tcPr>
          <w:p>
            <w:pPr>
              <w:spacing w:before="0" w:after="0" w:line="246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3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4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e</w:t>
            </w:r>
          </w:p>
          <w:p>
            <w:pPr>
              <w:spacing w:before="6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-E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4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il</w:t>
            </w:r>
          </w:p>
          <w:p>
            <w:pPr>
              <w:spacing w:before="6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asswo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</w:t>
            </w:r>
          </w:p>
          <w:p>
            <w:pPr>
              <w:spacing w:before="6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dd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ess</w:t>
            </w:r>
          </w:p>
          <w:p>
            <w:pPr>
              <w:spacing w:before="9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3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Mobile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No</w:t>
            </w:r>
          </w:p>
        </w:tc>
        <w:tc>
          <w:tcPr>
            <w:tcW w:w="2832" w:type="dxa"/>
            <w:tcBorders>
              <w:top w:val="single" w:sz="4.640084" w:space="0" w:color="000000"/>
              <w:bottom w:val="single" w:sz="4.639724" w:space="0" w:color="000000"/>
              <w:left w:val="single" w:sz="4.640084" w:space="0" w:color="000000"/>
              <w:right w:val="single" w:sz="4.64009" w:space="0" w:color="000000"/>
            </w:tcBorders>
          </w:tcPr>
          <w:p>
            <w:pPr>
              <w:spacing w:before="13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3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pa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e</w:t>
            </w:r>
          </w:p>
        </w:tc>
      </w:tr>
      <w:tr>
        <w:trPr>
          <w:trHeight w:val="1202" w:hRule="exact"/>
        </w:trPr>
        <w:tc>
          <w:tcPr>
            <w:tcW w:w="540" w:type="dxa"/>
            <w:tcBorders>
              <w:top w:val="single" w:sz="4.639724" w:space="0" w:color="000000"/>
              <w:bottom w:val="single" w:sz="4.640091" w:space="0" w:color="000000"/>
              <w:left w:val="single" w:sz="4.640" w:space="0" w:color="000000"/>
              <w:right w:val="single" w:sz="4.639994" w:space="0" w:color="000000"/>
            </w:tcBorders>
          </w:tcPr>
          <w:p>
            <w:pPr>
              <w:spacing w:before="13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3</w:t>
            </w:r>
          </w:p>
        </w:tc>
        <w:tc>
          <w:tcPr>
            <w:tcW w:w="2906" w:type="dxa"/>
            <w:tcBorders>
              <w:top w:val="single" w:sz="4.639724" w:space="0" w:color="000000"/>
              <w:bottom w:val="single" w:sz="4.640091" w:space="0" w:color="000000"/>
              <w:left w:val="single" w:sz="4.639994" w:space="0" w:color="000000"/>
              <w:right w:val="single" w:sz="4.64009" w:space="0" w:color="000000"/>
            </w:tcBorders>
          </w:tcPr>
          <w:p>
            <w:pPr>
              <w:spacing w:before="13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103" w:right="-20"/>
              <w:jc w:val="left"/>
              <w:tabs>
                <w:tab w:pos="1320" w:val="left"/>
                <w:tab w:pos="2040" w:val="left"/>
              </w:tabs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sswo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3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</w:t>
              <w:tab/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nd</w:t>
              <w:tab/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m</w:t>
            </w:r>
          </w:p>
          <w:p>
            <w:pPr>
              <w:spacing w:before="6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ssword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4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at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hing</w:t>
            </w:r>
          </w:p>
        </w:tc>
        <w:tc>
          <w:tcPr>
            <w:tcW w:w="2242" w:type="dxa"/>
            <w:tcBorders>
              <w:top w:val="single" w:sz="4.639724" w:space="0" w:color="000000"/>
              <w:bottom w:val="single" w:sz="4.640091" w:space="0" w:color="000000"/>
              <w:left w:val="single" w:sz="4.64009" w:space="0" w:color="000000"/>
              <w:right w:val="single" w:sz="4.640084" w:space="0" w:color="000000"/>
            </w:tcBorders>
          </w:tcPr>
          <w:p>
            <w:pPr>
              <w:spacing w:before="2" w:after="0" w:line="170" w:lineRule="exact"/>
              <w:jc w:val="left"/>
              <w:rPr>
                <w:sz w:val="17"/>
                <w:szCs w:val="17"/>
              </w:rPr>
            </w:pPr>
            <w:rPr/>
            <w:r>
              <w:rPr>
                <w:sz w:val="17"/>
                <w:szCs w:val="17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asswo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</w:t>
            </w:r>
          </w:p>
          <w:p>
            <w:pPr>
              <w:spacing w:before="6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onfi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ssword</w:t>
            </w:r>
          </w:p>
        </w:tc>
        <w:tc>
          <w:tcPr>
            <w:tcW w:w="2832" w:type="dxa"/>
            <w:tcBorders>
              <w:top w:val="single" w:sz="4.639724" w:space="0" w:color="000000"/>
              <w:bottom w:val="single" w:sz="4.640091" w:space="0" w:color="000000"/>
              <w:left w:val="single" w:sz="4.640084" w:space="0" w:color="000000"/>
              <w:right w:val="single" w:sz="4.64009" w:space="0" w:color="000000"/>
            </w:tcBorders>
          </w:tcPr>
          <w:p>
            <w:pPr>
              <w:spacing w:before="13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359" w:lineRule="auto"/>
              <w:ind w:left="102" w:right="26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ase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ter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4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ssw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4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nd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co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sswo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d.</w:t>
            </w:r>
          </w:p>
        </w:tc>
      </w:tr>
    </w:tbl>
    <w:p>
      <w:pPr>
        <w:jc w:val="left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24" w:after="0" w:line="240" w:lineRule="auto"/>
        <w:ind w:left="120"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shape style="position:absolute;margin-left:223.440002pt;margin-top:25.550295pt;width:168.719994pt;height:283.559990pt;mso-position-horizontal-relative:page;mso-position-vertical-relative:paragraph;z-index:-1523" type="#_x0000_t75">
            <v:imagedata r:id="rId22" o:title=""/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8.3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12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12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2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3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</w:t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7" w:right="332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225.719986pt;margin-top:29.375977pt;width:163.080001pt;height:282.599991pt;mso-position-horizontal-relative:page;mso-position-vertical-relative:paragraph;z-index:-1522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.3.1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</w:rPr>
        <w:t>gis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3" w:right="360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.3.2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1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880" w:bottom="740" w:left="1680" w:right="1220"/>
          <w:cols w:num="2" w:equalWidth="0">
            <w:col w:w="3273" w:space="8"/>
            <w:col w:w="5739"/>
          </w:cols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8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64.626784pt;height:325.38pt;mso-position-horizontal-relative:char;mso-position-vertical-relative:line" type="#_x0000_t75">
            <v:imagedata r:id="rId2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3519" w:right="359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.3.3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9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32.700493pt;height:282.645pt;mso-position-horizontal-relative:char;mso-position-vertical-relative:line" type="#_x0000_t75">
            <v:imagedata r:id="rId2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7" w:after="0" w:line="240" w:lineRule="auto"/>
        <w:ind w:left="2787" w:right="286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.3.4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1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3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center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8.4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</w:t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20" w:right="-20"/>
        <w:jc w:val="left"/>
        <w:tabs>
          <w:tab w:pos="4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4"/>
          <w:szCs w:val="24"/>
          <w:spacing w:val="0"/>
          <w:w w:val="45"/>
        </w:rPr>
        <w:t></w:t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33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on.NonN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pp.App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480" w:right="5578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d.os.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und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til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360" w:lineRule="auto"/>
        <w:ind w:left="480" w:right="5351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sks.On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480" w:right="392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sks.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h.Au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lt;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h.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360" w:lineRule="auto"/>
        <w:ind w:left="480" w:right="2704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359" w:lineRule="auto"/>
        <w:ind w:left="720" w:right="722" w:firstLine="-24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etEmail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sswor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sswor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etCi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359" w:lineRule="auto"/>
        <w:ind w:left="480" w:right="475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240" w:lineRule="auto"/>
        <w:ind w:left="72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@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480" w:right="3007" w:firstLine="24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und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w(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_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359" w:lineRule="auto"/>
        <w:ind w:left="480" w:right="2945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itTe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99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9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etEmail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Email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ssword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sswor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ssword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d(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sswor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etCi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9" w:after="0" w:line="360" w:lineRule="auto"/>
        <w:ind w:left="480" w:right="2812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240" w:lineRule="auto"/>
        <w:ind w:left="919" w:right="754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w w:val="99"/>
        </w:rPr>
        <w:t>ata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99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e=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99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9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9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9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("Us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s"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w.O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2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@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2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etEmail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sword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ssword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ssword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sswor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59" w:lineRule="auto"/>
        <w:ind w:left="1440" w:right="1695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Mob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No.g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240" w:lineRule="auto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[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0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-9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_-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]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+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@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[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]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+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\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\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+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[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]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+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swor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56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^(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?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*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[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0-9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]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?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*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[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]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?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*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[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A-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]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)(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?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*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[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@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#$%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^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&amp;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+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]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?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\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\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+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$)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$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rn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[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7-9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]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[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0-9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]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2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1560" w:right="1153" w:firstLine="-1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))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H_S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show()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271" w:lineRule="exact"/>
        <w:ind w:left="16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urn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1560" w:right="890" w:firstLine="-1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))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H_S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show()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271" w:lineRule="exact"/>
        <w:ind w:left="16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urn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1560" w:right="764" w:firstLine="-1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sw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rd))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ssw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H_S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show()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9" w:after="0" w:line="240" w:lineRule="auto"/>
        <w:ind w:left="16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71" w:lineRule="exact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360" w:lineRule="auto"/>
        <w:ind w:left="1560" w:right="1069" w:firstLine="-1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))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ssword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_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).show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271" w:lineRule="exact"/>
        <w:ind w:left="16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urn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1560" w:right="1311" w:firstLine="-1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H_S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show()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271" w:lineRule="exact"/>
        <w:ind w:left="16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urn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))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1560" w:right="21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H_S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show()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271" w:lineRule="exact"/>
        <w:ind w:left="16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urn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sword.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h()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6)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59" w:lineRule="auto"/>
        <w:ind w:left="1560" w:right="778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ssword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mall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!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H_S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show()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271" w:lineRule="exact"/>
        <w:ind w:left="16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urn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1560" w:right="1291" w:firstLine="-1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(!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s(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ss",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H_S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show()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271" w:lineRule="exact"/>
        <w:ind w:left="16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urn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sword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ssword))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56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99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h.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99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99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99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99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99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AndP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sswor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99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email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ssword)</w:t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56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ddO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56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lt&gt;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4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@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4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lete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@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nNu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&gt;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sk)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6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ssfu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())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NumType w:start="30"/>
          <w:pgMar w:footer="555" w:header="452" w:top="880" w:bottom="740" w:left="1680" w:right="1220"/>
          <w:footerReference w:type="default" r:id="rId26"/>
          <w:pgSz w:w="11920" w:h="16840"/>
        </w:sectPr>
      </w:pPr>
      <w:rPr/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9" w:after="0" w:line="360" w:lineRule="auto"/>
        <w:ind w:left="480" w:right="501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onMod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ss))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cce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sfu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_S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).show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360" w:lineRule="auto"/>
        <w:ind w:left="480" w:right="2411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ssword,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("Us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s")</w:t>
      </w:r>
    </w:p>
    <w:p>
      <w:pPr>
        <w:spacing w:before="3" w:after="0" w:line="240" w:lineRule="auto"/>
        <w:ind w:left="8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d(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d(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8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(us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&gt;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2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@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1560" w:right="1017" w:firstLine="-30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lete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@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NonNu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&lt;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&gt;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ssfu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H_S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show()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240" w:lineRule="auto"/>
        <w:ind w:left="156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71" w:lineRule="exact"/>
        <w:ind w:left="156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720" w:right="1499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H_S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show()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271" w:lineRule="exact"/>
        <w:ind w:left="72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880" w:bottom="740" w:left="1680" w:right="1220"/>
          <w:cols w:num="2" w:equalWidth="0">
            <w:col w:w="742" w:space="98"/>
            <w:col w:w="8180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0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71" w:lineRule="exact"/>
        <w:ind w:left="12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71" w:lineRule="exact"/>
        <w:ind w:left="12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880" w:bottom="740" w:left="1680" w:right="1220"/>
        </w:sectPr>
      </w:pPr>
      <w:rPr/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73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w w:val="99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w w:val="99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682" w:right="422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42" w:right="662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359" w:lineRule="auto"/>
        <w:ind w:right="12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9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99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(g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9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App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99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icati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99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99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99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99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H_S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show()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880" w:bottom="740" w:left="1680" w:right="1220"/>
          <w:cols w:num="2" w:equalWidth="0">
            <w:col w:w="1315" w:space="245"/>
            <w:col w:w="7460"/>
          </w:cols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40" w:lineRule="auto"/>
        <w:ind w:left="120" w:right="-20"/>
        <w:jc w:val="left"/>
        <w:tabs>
          <w:tab w:pos="4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egoe MDL2 Assets" w:hAnsi="Segoe MDL2 Assets" w:cs="Segoe MDL2 Assets" w:eastAsia="Segoe MDL2 Assets"/>
          <w:sz w:val="28"/>
          <w:szCs w:val="28"/>
          <w:spacing w:val="0"/>
          <w:w w:val="46"/>
        </w:rPr>
        <w:t></w:t>
      </w:r>
      <w:r>
        <w:rPr>
          <w:rFonts w:ascii="Segoe MDL2 Assets" w:hAnsi="Segoe MDL2 Assets" w:cs="Segoe MDL2 Assets" w:eastAsia="Segoe MDL2 Assets"/>
          <w:sz w:val="28"/>
          <w:szCs w:val="28"/>
          <w:spacing w:val="0"/>
          <w:w w:val="100"/>
        </w:rPr>
        <w:tab/>
      </w:r>
      <w:r>
        <w:rPr>
          <w:rFonts w:ascii="Segoe MDL2 Assets" w:hAnsi="Segoe MDL2 Assets" w:cs="Segoe MDL2 Assets" w:eastAsia="Segoe MDL2 Assets"/>
          <w:sz w:val="28"/>
          <w:szCs w:val="28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9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…</w:t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480" w:right="2999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tetEmail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240" w:lineRule="auto"/>
        <w:ind w:left="72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72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hf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72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@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480" w:right="3007" w:firstLine="24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und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w(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_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360" w:lineRule="auto"/>
        <w:ind w:left="480" w:right="2607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etEmail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etEmai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ssword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ndV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n.s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Clic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w.On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240" w:lineRule="auto"/>
        <w:ind w:left="12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@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2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etEmail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1440" w:right="1837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ssword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[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0-9._-]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+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@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[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]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+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\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\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+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]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+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240" w:lineRule="auto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71" w:lineRule="exact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360" w:lineRule="auto"/>
        <w:ind w:left="1560" w:right="1186" w:firstLine="1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))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email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H_S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show()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271" w:lineRule="exact"/>
        <w:ind w:left="192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urn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6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6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swor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))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59" w:lineRule="auto"/>
        <w:ind w:left="2280" w:right="339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ssword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H_S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show()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271" w:lineRule="exact"/>
        <w:ind w:left="192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urn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6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9" w:after="0" w:line="240" w:lineRule="auto"/>
        <w:ind w:left="16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sword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6)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2280" w:right="353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word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H_S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show()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271" w:lineRule="exact"/>
        <w:ind w:left="192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urn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6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6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f(!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s(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))</w:t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71" w:lineRule="exact"/>
        <w:ind w:left="16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360" w:lineRule="auto"/>
        <w:ind w:left="2280" w:right="1863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ddr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_SHO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).show(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240" w:lineRule="auto"/>
        <w:ind w:left="192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6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71" w:lineRule="exact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71" w:lineRule="exact"/>
        <w:ind w:left="14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73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w w:val="99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w w:val="99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71" w:lineRule="exact"/>
        <w:ind w:left="682" w:right="662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position w:val="-1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359" w:lineRule="auto"/>
        <w:ind w:right="2273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!!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_S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880" w:bottom="740" w:left="1680" w:right="1220"/>
          <w:cols w:num="2" w:equalWidth="0">
            <w:col w:w="1556" w:space="5"/>
            <w:col w:w="7459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66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w)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71" w:lineRule="exact"/>
        <w:ind w:left="8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(n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nA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ss))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72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880" w:bottom="740" w:left="1680" w:right="1220"/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auto"/>
        <w:ind w:left="120" w:right="1360"/>
        <w:jc w:val="both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32"/>
          <w:szCs w:val="32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100"/>
        </w:rPr>
        <w:t>C</w:t>
      </w:r>
      <w:r>
        <w:rPr>
          <w:rFonts w:ascii="Times New Roman" w:hAnsi="Times New Roman" w:cs="Times New Roman" w:eastAsia="Times New Roman"/>
          <w:sz w:val="32"/>
          <w:szCs w:val="32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32"/>
          <w:szCs w:val="32"/>
          <w:spacing w:val="4"/>
          <w:w w:val="100"/>
        </w:rPr>
        <w:t>L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32"/>
          <w:szCs w:val="3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spacing w:val="4"/>
          <w:w w:val="100"/>
        </w:rPr>
        <w:t>O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32"/>
          <w:szCs w:val="3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spacing w:val="61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5"/>
        </w:rPr>
        <w:t>W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7"/>
        </w:rPr>
        <w:t>O</w:t>
      </w:r>
      <w:r>
        <w:rPr>
          <w:rFonts w:ascii="Times New Roman" w:hAnsi="Times New Roman" w:cs="Times New Roman" w:eastAsia="Times New Roman"/>
          <w:sz w:val="32"/>
          <w:szCs w:val="32"/>
          <w:spacing w:val="3"/>
          <w:w w:val="107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7"/>
        </w:rPr>
        <w:t>K</w:t>
      </w:r>
      <w:r>
        <w:rPr>
          <w:rFonts w:ascii="Times New Roman" w:hAnsi="Times New Roman" w:cs="Times New Roman" w:eastAsia="Times New Roman"/>
          <w:sz w:val="32"/>
          <w:szCs w:val="32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20" w:right="7392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108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w w:val="1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w w:val="99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1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60" w:lineRule="auto"/>
        <w:ind w:left="120" w:right="156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licati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on.</w:t>
      </w:r>
    </w:p>
    <w:p>
      <w:pPr>
        <w:spacing w:before="9" w:after="0" w:line="240" w:lineRule="auto"/>
        <w:ind w:left="120" w:right="7139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12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12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1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6"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3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11"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59" w:lineRule="auto"/>
        <w:ind w:left="120" w:right="155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rk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ill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-pro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GPS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lica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etti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jc w:val="both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108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9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0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9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8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e: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5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3"/>
          <w:w w:val="100"/>
          <w:u w:val="single" w:color="0000FF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3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2"/>
          <w:w w:val="100"/>
          <w:u w:val="single" w:color="0000FF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2"/>
          <w:w w:val="100"/>
          <w:u w:val="single" w:color="0000FF"/>
        </w:rPr>
        <w:t>/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3"/>
          <w:w w:val="100"/>
          <w:u w:val="single" w:color="0000FF"/>
        </w:rPr>
        <w:t>/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3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3"/>
          <w:w w:val="100"/>
          <w:u w:val="single" w:color="0000FF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3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2"/>
          <w:w w:val="100"/>
          <w:u w:val="single" w:color="0000FF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2"/>
          <w:w w:val="100"/>
          <w:u w:val="single" w:color="0000FF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2"/>
          <w:w w:val="100"/>
          <w:u w:val="single" w:color="0000FF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2"/>
          <w:w w:val="100"/>
          <w:u w:val="single" w:color="0000FF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2"/>
          <w:w w:val="100"/>
          <w:u w:val="single" w:color="0000FF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/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2"/>
          <w:w w:val="100"/>
          <w:u w:val="single" w:color="0000FF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2"/>
          <w:w w:val="100"/>
          <w:u w:val="single" w:color="0000FF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3"/>
          <w:w w:val="100"/>
          <w:u w:val="single" w:color="0000FF"/>
        </w:rPr>
        <w:t>/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3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1"/>
          <w:w w:val="100"/>
          <w:u w:val="single" w:color="0000FF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1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2"/>
          <w:w w:val="100"/>
          <w:u w:val="single" w:color="0000FF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2"/>
          <w:w w:val="100"/>
          <w:u w:val="single" w:color="0000FF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2"/>
          <w:w w:val="100"/>
          <w:u w:val="single" w:color="0000FF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-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  <w:u w:val="single" w:color="0000FF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0000FF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-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3"/>
          <w:w w:val="100"/>
          <w:u w:val="single" w:color="0000FF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3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hyperlink r:id="rId27"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  <w:t>w</w:t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  <w:t>w</w:t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  <w:t>w</w:t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-2"/>
            <w:w w:val="100"/>
            <w:u w:val="single" w:color="0000FF"/>
          </w:rPr>
          <w:t>.</w:t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-2"/>
            <w:w w:val="100"/>
            <w:u w:val="single" w:color="0000FF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  <w:t>u</w:t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  <w:t>m</w:t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3"/>
            <w:w w:val="100"/>
            <w:u w:val="single" w:color="0000FF"/>
          </w:rPr>
          <w:t>l</w:t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3"/>
            <w:w w:val="100"/>
            <w:u w:val="single" w:color="0000FF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  <w:t>-</w:t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-2"/>
            <w:w w:val="100"/>
            <w:u w:val="single" w:color="0000FF"/>
          </w:rPr>
          <w:t>d</w:t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-2"/>
            <w:w w:val="100"/>
            <w:u w:val="single" w:color="0000FF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  <w:t>i</w:t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  <w:t>a</w:t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  <w:t>g</w:t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  <w:t>r</w:t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  <w:t>a</w:t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-2"/>
            <w:w w:val="100"/>
            <w:u w:val="single" w:color="0000FF"/>
          </w:rPr>
          <w:t>m</w:t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-2"/>
            <w:w w:val="100"/>
            <w:u w:val="single" w:color="0000FF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  <w:t>s</w:t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  <w:t>.</w:t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  <w:t>o</w:t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2"/>
            <w:w w:val="100"/>
            <w:u w:val="single" w:color="0000FF"/>
          </w:rPr>
          <w:t>r</w:t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2"/>
            <w:w w:val="100"/>
            <w:u w:val="single" w:color="0000FF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  <w:t>g</w:t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0"/>
            <w:w w:val="100"/>
            <w:u w:val="single" w:color="0000FF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2"/>
            <w:w w:val="100"/>
            <w:u w:val="single" w:color="0000FF"/>
          </w:rPr>
          <w:t>/</w:t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2"/>
            <w:w w:val="100"/>
            <w:u w:val="single" w:color="0000FF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2"/>
            <w:w w:val="100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FF"/>
            <w:spacing w:val="2"/>
            <w:w w:val="100"/>
          </w:rPr>
        </w:r>
        <w:r>
          <w:rPr>
            <w:rFonts w:ascii="Times New Roman" w:hAnsi="Times New Roman" w:cs="Times New Roman" w:eastAsia="Times New Roman"/>
            <w:sz w:val="24"/>
            <w:szCs w:val="24"/>
            <w:color w:val="000000"/>
            <w:spacing w:val="0"/>
            <w:w w:val="100"/>
          </w:rPr>
          <w:t>”</w:t>
        </w:r>
        <w:r>
          <w:rPr>
            <w:rFonts w:ascii="Times New Roman" w:hAnsi="Times New Roman" w:cs="Times New Roman" w:eastAsia="Times New Roman"/>
            <w:sz w:val="24"/>
            <w:szCs w:val="24"/>
            <w:color w:val="000000"/>
            <w:spacing w:val="0"/>
            <w:w w:val="100"/>
          </w:rPr>
          <w:t>.</w:t>
        </w:r>
      </w:hyperlink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-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3"/>
          <w:w w:val="100"/>
          <w:u w:val="single" w:color="0000FF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3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-2"/>
          <w:w w:val="100"/>
          <w:u w:val="single" w:color="0000FF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-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-2"/>
          <w:w w:val="100"/>
          <w:u w:val="single" w:color="0000FF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-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2"/>
          <w:w w:val="100"/>
          <w:u w:val="single" w:color="0000FF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-2"/>
          <w:w w:val="100"/>
          <w:u w:val="single" w:color="0000FF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-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3"/>
          <w:w w:val="100"/>
          <w:u w:val="single" w:color="0000FF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3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3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3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”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.</w:t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E: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-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3"/>
          <w:w w:val="100"/>
          <w:u w:val="single" w:color="0000FF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3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-2"/>
          <w:w w:val="100"/>
          <w:u w:val="single" w:color="0000FF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-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-2"/>
          <w:w w:val="100"/>
          <w:u w:val="single" w:color="0000FF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-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2"/>
          <w:w w:val="100"/>
          <w:u w:val="single" w:color="0000FF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-2"/>
          <w:w w:val="100"/>
          <w:u w:val="single" w:color="0000FF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-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2"/>
          <w:w w:val="100"/>
          <w:u w:val="single" w:color="0000FF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-2"/>
          <w:w w:val="100"/>
          <w:u w:val="single" w:color="0000FF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-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3"/>
          <w:w w:val="100"/>
          <w:u w:val="single" w:color="0000FF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3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-2"/>
          <w:w w:val="100"/>
          <w:u w:val="single" w:color="0000FF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-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2"/>
          <w:w w:val="100"/>
          <w:u w:val="single" w:color="0000FF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2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pgMar w:header="452" w:footer="555" w:top="880" w:bottom="740" w:left="1680" w:right="1220"/>
          <w:pgSz w:w="11920" w:h="16840"/>
        </w:sectPr>
      </w:pPr>
      <w:rPr/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109.058022pt;margin-top:498.169006pt;width:71.985491pt;height:.1pt;mso-position-horizontal-relative:page;mso-position-vertical-relative:page;z-index:-1511" coordorigin="2181,9963" coordsize="1440,2">
            <v:shape style="position:absolute;left:2181;top:9963;width:1440;height:2" coordorigin="2181,9963" coordsize="1440,0" path="m2181,9963l3621,9963e" filled="f" stroked="t" strokeweight="3.239347pt" strokecolor="#000000">
              <v:path arrowok="t"/>
            </v:shape>
          </v:group>
          <w10:wrap type="none"/>
        </w:pict>
      </w:r>
      <w:r>
        <w:rPr/>
        <w:pict>
          <v:group style="position:absolute;margin-left:97.900269pt;margin-top:496.729218pt;width:.1pt;height:207.33046pt;mso-position-horizontal-relative:page;mso-position-vertical-relative:page;z-index:-1510" coordorigin="1958,9935" coordsize="2,4147">
            <v:shape style="position:absolute;left:1958;top:9935;width:2;height:4147" coordorigin="1958,9935" coordsize="0,4147" path="m1958,14081l1958,9935e" filled="f" stroked="t" strokeweight=".359927pt" strokecolor="#000000">
              <v:path arrowok="t"/>
            </v:shape>
          </v:group>
          <w10:wrap type="none"/>
        </w:pict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5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spacing w:val="0"/>
          <w:w w:val="103"/>
          <w:b/>
          <w:bCs/>
        </w:rPr>
        <w:t>APPENDIX</w:t>
      </w:r>
      <w:r>
        <w:rPr>
          <w:rFonts w:ascii="Times New Roman" w:hAnsi="Times New Roman" w:cs="Times New Roman" w:eastAsia="Times New Roman"/>
          <w:sz w:val="27"/>
          <w:szCs w:val="27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v:shape style="position:absolute;margin-left:329.760010pt;margin-top:29.740314pt;width:74.879997pt;height:11.52pt;mso-position-horizontal-relative:page;mso-position-vertical-relative:paragraph;z-index:-1521" type="#_x0000_t75">
            <v:imagedata r:id="rId29" o:title=""/>
          </v:shape>
        </w:pict>
      </w:r>
      <w:r>
        <w:rPr/>
        <w:pict>
          <v:shape style="position:absolute;margin-left:394.559998pt;margin-top:58.540295pt;width:48.960001pt;height:41.76pt;mso-position-horizontal-relative:page;mso-position-vertical-relative:paragraph;z-index:-1520" type="#_x0000_t75">
            <v:imagedata r:id="rId30" o:title=""/>
          </v:shape>
        </w:pict>
      </w:r>
      <w:r>
        <w:rPr/>
        <w:pict>
          <v:group style="position:absolute;margin-left:96.460556pt;margin-top:35.481453pt;width:33.113326pt;height:.1pt;mso-position-horizontal-relative:page;mso-position-vertical-relative:paragraph;z-index:-1519" coordorigin="1929,710" coordsize="662,2">
            <v:shape style="position:absolute;left:1929;top:710;width:662;height:2" coordorigin="1929,710" coordsize="662,0" path="m1929,710l2591,710e" filled="f" stroked="t" strokeweight="2.519492pt" strokecolor="#000000">
              <v:path arrowok="t"/>
            </v:shape>
          </v:group>
          <w10:wrap type="none"/>
        </w:pict>
      </w:r>
      <w:r>
        <w:rPr/>
        <w:pict>
          <v:group style="position:absolute;margin-left:96.460556pt;margin-top:49.519451pt;width:57.94832pt;height:.1pt;mso-position-horizontal-relative:page;mso-position-vertical-relative:paragraph;z-index:-1518" coordorigin="1929,990" coordsize="1159,2">
            <v:shape style="position:absolute;left:1929;top:990;width:1159;height:2" coordorigin="1929,990" coordsize="1159,0" path="m1929,990l3088,990e" filled="f" stroked="t" strokeweight="2.159565pt" strokecolor="#000000">
              <v:path arrowok="t"/>
            </v:shape>
          </v:group>
          <w10:wrap type="none"/>
        </w:pict>
      </w:r>
      <w:r>
        <w:rPr/>
        <w:pict>
          <v:group style="position:absolute;margin-left:95.020851pt;margin-top:64.637299pt;width:61.907522pt;height:.1pt;mso-position-horizontal-relative:page;mso-position-vertical-relative:paragraph;z-index:-1517" coordorigin="1900,1293" coordsize="1238,2">
            <v:shape style="position:absolute;left:1900;top:1293;width:1238;height:2" coordorigin="1900,1293" coordsize="1238,0" path="m1900,1293l3139,1293e" filled="f" stroked="t" strokeweight="2.87942pt" strokecolor="#000000">
              <v:path arrowok="t"/>
            </v:shape>
          </v:group>
          <w10:wrap type="none"/>
        </w:pict>
      </w:r>
      <w:r>
        <w:rPr/>
        <w:pict>
          <v:group style="position:absolute;margin-left:332.572968pt;margin-top:64.997246pt;width:51.829553pt;height:.1pt;mso-position-horizontal-relative:page;mso-position-vertical-relative:paragraph;z-index:-1516" coordorigin="6651,1300" coordsize="1037,2">
            <v:shape style="position:absolute;left:6651;top:1300;width:1037;height:2" coordorigin="6651,1300" coordsize="1037,0" path="m6651,1300l7688,1300e" filled="f" stroked="t" strokeweight="2.87942pt" strokecolor="#000000">
              <v:path arrowok="t"/>
            </v:shape>
          </v:group>
          <w10:wrap type="none"/>
        </w:pict>
      </w:r>
      <w:r>
        <w:rPr/>
        <w:pict>
          <v:group style="position:absolute;margin-left:334.012665pt;margin-top:94.513039pt;width:38.872165pt;height:.1pt;mso-position-horizontal-relative:page;mso-position-vertical-relative:paragraph;z-index:-1515" coordorigin="6680,1890" coordsize="777,2">
            <v:shape style="position:absolute;left:6680;top:1890;width:777;height:2" coordorigin="6680,1890" coordsize="777,0" path="m6680,1890l7458,1890e" filled="f" stroked="t" strokeweight="2.519492pt" strokecolor="#000000">
              <v:path arrowok="t"/>
            </v:shape>
          </v:group>
          <w10:wrap type="none"/>
        </w:pict>
      </w:r>
      <w:r>
        <w:rPr/>
        <w:pict>
          <v:group style="position:absolute;margin-left:449.189453pt;margin-top:64.997246pt;width:50.389844pt;height:.1pt;mso-position-horizontal-relative:page;mso-position-vertical-relative:paragraph;z-index:-1514" coordorigin="8984,1300" coordsize="1008,2">
            <v:shape style="position:absolute;left:8984;top:1300;width:1008;height:2" coordorigin="8984,1300" coordsize="1008,0" path="m8984,1300l9992,1300e" filled="f" stroked="t" strokeweight="2.87942pt" strokecolor="#000000">
              <v:path arrowok="t"/>
            </v:shape>
          </v:group>
          <w10:wrap type="none"/>
        </w:pict>
      </w:r>
      <w:r>
        <w:rPr/>
        <w:pict>
          <v:group style="position:absolute;margin-left:97.180412pt;margin-top:78.85527pt;width:42.831367pt;height:.1pt;mso-position-horizontal-relative:page;mso-position-vertical-relative:paragraph;z-index:-1513" coordorigin="1944,1577" coordsize="857,2">
            <v:shape style="position:absolute;left:1944;top:1577;width:857;height:2" coordorigin="1944,1577" coordsize="857,0" path="m1944,1577l2800,1577e" filled="f" stroked="t" strokeweight="2.159565pt" strokecolor="#000000">
              <v:path arrowok="t"/>
            </v:shape>
          </v:group>
          <w10:wrap type="none"/>
        </w:pict>
      </w:r>
      <w:r>
        <w:rPr/>
        <w:pict>
          <v:group style="position:absolute;margin-left:332.572968pt;margin-top:79.035248pt;width:44.631004pt;height:.1pt;mso-position-horizontal-relative:page;mso-position-vertical-relative:paragraph;z-index:-1512" coordorigin="6651,1581" coordsize="893,2">
            <v:shape style="position:absolute;left:6651;top:1581;width:893;height:2" coordorigin="6651,1581" coordsize="893,0" path="m6651,1581l7544,1581e" filled="f" stroked="t" strokeweight="2.519492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5"/>
          <w:szCs w:val="25"/>
          <w:spacing w:val="0"/>
          <w:w w:val="102"/>
        </w:rPr>
        <w:t>A.PPR</w:t>
      </w:r>
      <w:r>
        <w:rPr>
          <w:rFonts w:ascii="Arial" w:hAnsi="Arial" w:cs="Arial" w:eastAsia="Arial"/>
          <w:sz w:val="25"/>
          <w:szCs w:val="25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39.679999pt;height:74.88pt;mso-position-horizontal-relative:char;mso-position-vertical-relative:line" type="#_x0000_t75">
            <v:imagedata r:id="rId3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0.799979pt;height:254.88pt;mso-position-horizontal-relative:char;mso-position-vertical-relative:line" type="#_x0000_t75">
            <v:imagedata r:id="rId3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32.479994pt;height:154.080pt;mso-position-horizontal-relative:char;mso-position-vertical-relative:line" type="#_x0000_t75">
            <v:imagedata r:id="rId3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sectPr>
      <w:pgMar w:footer="555" w:header="452" w:top="880" w:bottom="740" w:left="1680" w:right="680"/>
      <w:footerReference w:type="default" r:id="rId28"/>
      <w:pgSz w:w="11920" w:h="16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egoe MDL2 Assets">
    <w:altName w:val="Segoe MDL2 Assets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9pt;margin-top:803.145142pt;width:36.293573pt;height:11.960375pt;mso-position-horizontal-relative:page;mso-position-vertical-relative:page;z-index:-1523" type="#_x0000_t202" filled="f" stroked="f">
          <v:textbox inset="0,0,0,0">
            <w:txbxContent>
              <w:p>
                <w:pPr>
                  <w:spacing w:before="0" w:after="0" w:line="224" w:lineRule="exact"/>
                  <w:ind w:left="20" w:right="-5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2"/>
                    <w:w w:val="100"/>
                  </w:rPr>
                  <w:t>L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1"/>
                    <w:w w:val="100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1"/>
                    <w:w w:val="100"/>
                  </w:rPr>
                  <w:t>(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3"/>
                    <w:w w:val="100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4"/>
                    <w:w w:val="10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)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5.721741pt;margin-top:803.145142pt;width:34.531748pt;height:11.960375pt;mso-position-horizontal-relative:page;mso-position-vertical-relative:page;z-index:-1522" type="#_x0000_t202" filled="f" stroked="f">
          <v:textbox inset="0,0,0,0">
            <w:txbxContent>
              <w:p>
                <w:pPr>
                  <w:spacing w:before="0" w:after="0" w:line="224" w:lineRule="exact"/>
                  <w:ind w:left="20" w:right="-2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3"/>
                    <w:w w:val="100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2"/>
                    <w:w w:val="100"/>
                  </w:rPr>
                  <w:t>g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|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2"/>
                    <w:w w:val="10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9pt;margin-top:803.145142pt;width:36.293573pt;height:11.960375pt;mso-position-horizontal-relative:page;mso-position-vertical-relative:page;z-index:-1521" type="#_x0000_t202" filled="f" stroked="f">
          <v:textbox inset="0,0,0,0">
            <w:txbxContent>
              <w:p>
                <w:pPr>
                  <w:spacing w:before="0" w:after="0" w:line="224" w:lineRule="exact"/>
                  <w:ind w:left="20" w:right="-5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2"/>
                    <w:w w:val="100"/>
                  </w:rPr>
                  <w:t>L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1"/>
                    <w:w w:val="100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1"/>
                    <w:w w:val="100"/>
                  </w:rPr>
                  <w:t>(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3"/>
                    <w:w w:val="100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4"/>
                    <w:w w:val="10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)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5.721741pt;margin-top:803.145142pt;width:39.511936pt;height:11.960375pt;mso-position-horizontal-relative:page;mso-position-vertical-relative:page;z-index:-1520" type="#_x0000_t202" filled="f" stroked="f">
          <v:textbox inset="0,0,0,0">
            <w:txbxContent>
              <w:p>
                <w:pPr>
                  <w:spacing w:before="0" w:after="0" w:line="224" w:lineRule="exact"/>
                  <w:ind w:left="20" w:right="-2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3"/>
                    <w:w w:val="100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2"/>
                    <w:w w:val="100"/>
                  </w:rPr>
                  <w:t>g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|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2"/>
                    <w:w w:val="10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9pt;margin-top:803.145142pt;width:36.293573pt;height:11.960375pt;mso-position-horizontal-relative:page;mso-position-vertical-relative:page;z-index:-1519" type="#_x0000_t202" filled="f" stroked="f">
          <v:textbox inset="0,0,0,0">
            <w:txbxContent>
              <w:p>
                <w:pPr>
                  <w:spacing w:before="0" w:after="0" w:line="224" w:lineRule="exact"/>
                  <w:ind w:left="20" w:right="-5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2"/>
                    <w:w w:val="100"/>
                  </w:rPr>
                  <w:t>L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1"/>
                    <w:w w:val="100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1"/>
                    <w:w w:val="100"/>
                  </w:rPr>
                  <w:t>(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3"/>
                    <w:w w:val="100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4"/>
                    <w:w w:val="10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)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5.721741pt;margin-top:803.145142pt;width:39.511936pt;height:11.960375pt;mso-position-horizontal-relative:page;mso-position-vertical-relative:page;z-index:-1518" type="#_x0000_t202" filled="f" stroked="f">
          <v:textbox inset="0,0,0,0">
            <w:txbxContent>
              <w:p>
                <w:pPr>
                  <w:spacing w:before="0" w:after="0" w:line="224" w:lineRule="exact"/>
                  <w:ind w:left="20" w:right="-2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3"/>
                    <w:w w:val="100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2"/>
                    <w:w w:val="100"/>
                  </w:rPr>
                  <w:t>g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|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2"/>
                    <w:w w:val="10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9pt;margin-top:803.145142pt;width:36.293573pt;height:11.960375pt;mso-position-horizontal-relative:page;mso-position-vertical-relative:page;z-index:-1517" type="#_x0000_t202" filled="f" stroked="f">
          <v:textbox inset="0,0,0,0">
            <w:txbxContent>
              <w:p>
                <w:pPr>
                  <w:spacing w:before="0" w:after="0" w:line="224" w:lineRule="exact"/>
                  <w:ind w:left="20" w:right="-5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2"/>
                    <w:w w:val="100"/>
                  </w:rPr>
                  <w:t>L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1"/>
                    <w:w w:val="100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1"/>
                    <w:w w:val="100"/>
                  </w:rPr>
                  <w:t>(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3"/>
                    <w:w w:val="100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4"/>
                    <w:w w:val="10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)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5.721741pt;margin-top:803.145142pt;width:39.393695pt;height:11.960375pt;mso-position-horizontal-relative:page;mso-position-vertical-relative:page;z-index:-1516" type="#_x0000_t202" filled="f" stroked="f">
          <v:textbox inset="0,0,0,0">
            <w:txbxContent>
              <w:p>
                <w:pPr>
                  <w:spacing w:before="0" w:after="0" w:line="224" w:lineRule="exact"/>
                  <w:ind w:left="20" w:right="-2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3"/>
                    <w:w w:val="100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2"/>
                    <w:w w:val="100"/>
                  </w:rPr>
                  <w:t>g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|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2"/>
                    <w:w w:val="10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8.981865pt;margin-top:803.399902pt;width:36.5801pt;height:11.5pt;mso-position-horizontal-relative:page;mso-position-vertical-relative:page;z-index:-1515" type="#_x0000_t202" filled="f" stroked="f">
          <v:textbox inset="0,0,0,0">
            <w:txbxContent>
              <w:p>
                <w:pPr>
                  <w:spacing w:before="0" w:after="0" w:line="214" w:lineRule="exact"/>
                  <w:ind w:left="20" w:right="-48"/>
                  <w:jc w:val="left"/>
                  <w:rPr>
                    <w:rFonts w:ascii="Times New Roman" w:hAnsi="Times New Roman" w:cs="Times New Roman" w:eastAsia="Times New Roman"/>
                    <w:sz w:val="19"/>
                    <w:szCs w:val="19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9"/>
                    <w:szCs w:val="19"/>
                    <w:spacing w:val="0"/>
                    <w:w w:val="100"/>
                  </w:rPr>
                  <w:t>LIT</w:t>
                </w:r>
                <w:r>
                  <w:rPr>
                    <w:rFonts w:ascii="Times New Roman" w:hAnsi="Times New Roman" w:cs="Times New Roman" w:eastAsia="Times New Roman"/>
                    <w:sz w:val="19"/>
                    <w:szCs w:val="19"/>
                    <w:spacing w:val="19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9"/>
                    <w:szCs w:val="19"/>
                    <w:spacing w:val="0"/>
                    <w:w w:val="107"/>
                  </w:rPr>
                  <w:t>(</w:t>
                </w:r>
                <w:r>
                  <w:rPr>
                    <w:rFonts w:ascii="Times New Roman" w:hAnsi="Times New Roman" w:cs="Times New Roman" w:eastAsia="Times New Roman"/>
                    <w:sz w:val="19"/>
                    <w:szCs w:val="19"/>
                    <w:spacing w:val="0"/>
                    <w:w w:val="106"/>
                  </w:rPr>
                  <w:t>IT</w:t>
                </w:r>
                <w:r>
                  <w:rPr>
                    <w:rFonts w:ascii="Times New Roman" w:hAnsi="Times New Roman" w:cs="Times New Roman" w:eastAsia="Times New Roman"/>
                    <w:sz w:val="19"/>
                    <w:szCs w:val="19"/>
                    <w:spacing w:val="0"/>
                    <w:w w:val="107"/>
                  </w:rPr>
                  <w:t>)</w:t>
                </w:r>
                <w:r>
                  <w:rPr>
                    <w:rFonts w:ascii="Times New Roman" w:hAnsi="Times New Roman" w:cs="Times New Roman" w:eastAsia="Times New Roman"/>
                    <w:sz w:val="19"/>
                    <w:szCs w:val="19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5.621918pt;margin-top:803.399902pt;width:38.975418pt;height:11.5pt;mso-position-horizontal-relative:page;mso-position-vertical-relative:page;z-index:-1514" type="#_x0000_t202" filled="f" stroked="f">
          <v:textbox inset="0,0,0,0">
            <w:txbxContent>
              <w:p>
                <w:pPr>
                  <w:spacing w:before="0" w:after="0" w:line="214" w:lineRule="exact"/>
                  <w:ind w:left="20" w:right="-48"/>
                  <w:jc w:val="left"/>
                  <w:rPr>
                    <w:rFonts w:ascii="Times New Roman" w:hAnsi="Times New Roman" w:cs="Times New Roman" w:eastAsia="Times New Roman"/>
                    <w:sz w:val="19"/>
                    <w:szCs w:val="19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9"/>
                    <w:szCs w:val="19"/>
                    <w:spacing w:val="0"/>
                    <w:w w:val="100"/>
                  </w:rPr>
                  <w:t>Page</w:t>
                </w:r>
                <w:r>
                  <w:rPr>
                    <w:rFonts w:ascii="Times New Roman" w:hAnsi="Times New Roman" w:cs="Times New Roman" w:eastAsia="Times New Roman"/>
                    <w:sz w:val="19"/>
                    <w:szCs w:val="19"/>
                    <w:spacing w:val="2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9"/>
                    <w:szCs w:val="19"/>
                    <w:spacing w:val="0"/>
                    <w:w w:val="104"/>
                  </w:rPr>
                  <w:t>136</w:t>
                </w:r>
                <w:r>
                  <w:rPr>
                    <w:rFonts w:ascii="Times New Roman" w:hAnsi="Times New Roman" w:cs="Times New Roman" w:eastAsia="Times New Roman"/>
                    <w:sz w:val="19"/>
                    <w:szCs w:val="19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9pt;margin-top:21.585148pt;width:127.002712pt;height:23.480376pt;mso-position-horizontal-relative:page;mso-position-vertical-relative:page;z-index:-1525" type="#_x0000_t202" filled="f" stroked="f">
          <v:textbox inset="0,0,0,0">
            <w:txbxContent>
              <w:p>
                <w:pPr>
                  <w:spacing w:before="0" w:after="0" w:line="224" w:lineRule="exact"/>
                  <w:ind w:left="20" w:right="-5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2"/>
                    <w:w w:val="100"/>
                  </w:rPr>
                  <w:t>1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5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2"/>
                    <w:w w:val="100"/>
                  </w:rPr>
                  <w:t>0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2"/>
                    <w:w w:val="100"/>
                  </w:rPr>
                  <w:t>8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2"/>
                    <w:w w:val="100"/>
                  </w:rPr>
                  <w:t>6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011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2"/>
                    <w:w w:val="100"/>
                  </w:rPr>
                  <w:t>6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2"/>
                    <w:w w:val="100"/>
                  </w:rPr>
                  <w:t>0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2"/>
                    <w:w w:val="100"/>
                  </w:rPr>
                  <w:t>0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2"/>
                    <w:w w:val="100"/>
                  </w:rPr>
                  <w:t>1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,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14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2"/>
                    <w:w w:val="100"/>
                  </w:rPr>
                  <w:t>1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608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2"/>
                    <w:w w:val="100"/>
                  </w:rPr>
                  <w:t>6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2"/>
                    <w:w w:val="100"/>
                  </w:rPr>
                  <w:t>0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2"/>
                    <w:w w:val="100"/>
                  </w:rPr>
                  <w:t>1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16031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</w:r>
              </w:p>
              <w:p>
                <w:pPr>
                  <w:spacing w:before="0" w:after="0" w:line="240" w:lineRule="auto"/>
                  <w:ind w:left="20" w:right="-5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2"/>
                    <w:w w:val="100"/>
                  </w:rPr>
                  <w:t>1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6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2"/>
                    <w:w w:val="100"/>
                  </w:rPr>
                  <w:t>0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2"/>
                    <w:w w:val="100"/>
                  </w:rPr>
                  <w:t>8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2"/>
                    <w:w w:val="100"/>
                  </w:rPr>
                  <w:t>6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011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2"/>
                    <w:w w:val="100"/>
                  </w:rPr>
                  <w:t>6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2"/>
                    <w:w w:val="100"/>
                  </w:rPr>
                  <w:t>0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2"/>
                    <w:w w:val="100"/>
                  </w:rPr>
                  <w:t>3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2"/>
                    <w:w w:val="100"/>
                  </w:rPr>
                  <w:t>7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,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14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2"/>
                    <w:w w:val="100"/>
                  </w:rPr>
                  <w:t>1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708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2"/>
                    <w:w w:val="100"/>
                  </w:rPr>
                  <w:t>6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2"/>
                    <w:w w:val="100"/>
                  </w:rPr>
                  <w:t>0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2"/>
                    <w:w w:val="100"/>
                  </w:rPr>
                  <w:t>1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16001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56.537842pt;margin-top:21.585148pt;width:73.528725pt;height:11.960375pt;mso-position-horizontal-relative:page;mso-position-vertical-relative:page;z-index:-1524" type="#_x0000_t202" filled="f" stroked="f">
          <v:textbox inset="0,0,0,0">
            <w:txbxContent>
              <w:p>
                <w:pPr>
                  <w:spacing w:before="0" w:after="0" w:line="224" w:lineRule="exact"/>
                  <w:ind w:left="20" w:right="-5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4"/>
                    <w:w w:val="10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2"/>
                    <w:w w:val="100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L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6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ME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NOT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jpg"/><Relationship Id="rId9" Type="http://schemas.openxmlformats.org/officeDocument/2006/relationships/footer" Target="footer2.xml"/><Relationship Id="rId10" Type="http://schemas.openxmlformats.org/officeDocument/2006/relationships/image" Target="media/image3.png"/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footer" Target="footer3.xml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png"/><Relationship Id="rId26" Type="http://schemas.openxmlformats.org/officeDocument/2006/relationships/footer" Target="footer4.xml"/><Relationship Id="rId27" Type="http://schemas.openxmlformats.org/officeDocument/2006/relationships/hyperlink" Target="http://www.uml-diagrams.org/%E2%80%9D" TargetMode="External"/><Relationship Id="rId28" Type="http://schemas.openxmlformats.org/officeDocument/2006/relationships/footer" Target="footer5.xml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</dc:creator>
  <dc:title>Microsoft Word - 6.Main</dc:title>
  <dcterms:created xsi:type="dcterms:W3CDTF">2020-11-13T00:16:57Z</dcterms:created>
  <dcterms:modified xsi:type="dcterms:W3CDTF">2020-11-13T00:16:57Z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2019-10-18T00:00:00Z</vt:filetime>
  </property>
  <property fmtid="{D5CDD505-2E9C-101B-9397-08002B2CF9AE}" pid="3" name="LastSaved">
    <vt:filetime>2020-11-12T00:00:00Z</vt:filetime>
  </property>
</Properties>
</file>